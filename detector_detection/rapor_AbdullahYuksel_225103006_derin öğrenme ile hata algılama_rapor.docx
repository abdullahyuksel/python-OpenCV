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DB797" w14:textId="7F59D074" w:rsidR="00842357" w:rsidRPr="00AA6639" w:rsidRDefault="007D5F8A" w:rsidP="007D5F8A">
      <w:pPr>
        <w:pStyle w:val="Title1"/>
        <w:ind w:left="0" w:right="0"/>
      </w:pPr>
      <w:r>
        <w:t>Derin Öğrenme ile Hata Algılama</w:t>
      </w:r>
    </w:p>
    <w:p w14:paraId="2E58DBEC" w14:textId="46B054FC" w:rsidR="00842357" w:rsidRPr="00AA6639" w:rsidRDefault="007D5F8A" w:rsidP="00AA6639">
      <w:pPr>
        <w:pStyle w:val="Author"/>
      </w:pPr>
      <w:r>
        <w:t xml:space="preserve">Abdullah Yüksel </w:t>
      </w:r>
    </w:p>
    <w:tbl>
      <w:tblPr>
        <w:tblW w:w="9072" w:type="dxa"/>
        <w:tblInd w:w="250" w:type="dxa"/>
        <w:tblLook w:val="01E0" w:firstRow="1" w:lastRow="1" w:firstColumn="1" w:lastColumn="1" w:noHBand="0" w:noVBand="0"/>
      </w:tblPr>
      <w:tblGrid>
        <w:gridCol w:w="9072"/>
      </w:tblGrid>
      <w:tr w:rsidR="007D5F8A" w:rsidRPr="00AA6639" w14:paraId="01B851FC" w14:textId="77777777" w:rsidTr="007D5F8A">
        <w:trPr>
          <w:trHeight w:val="851"/>
        </w:trPr>
        <w:tc>
          <w:tcPr>
            <w:tcW w:w="9072" w:type="dxa"/>
          </w:tcPr>
          <w:p w14:paraId="21F9ABD3" w14:textId="1FB6C88C" w:rsidR="007D5F8A" w:rsidRPr="00870A9C" w:rsidRDefault="007D5F8A" w:rsidP="007D5F8A">
            <w:pPr>
              <w:pStyle w:val="Affiliation"/>
              <w:ind w:left="3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Elektronik ve Haberleşme</w:t>
            </w:r>
            <w:r w:rsidRPr="00870A9C">
              <w:rPr>
                <w:sz w:val="20"/>
                <w:szCs w:val="20"/>
              </w:rPr>
              <w:t xml:space="preserve"> Mühendisliği Bölümü</w:t>
            </w:r>
            <w:r w:rsidRPr="00870A9C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>Kocaeli Üniversitesi</w:t>
            </w:r>
            <w:r w:rsidRPr="00870A9C">
              <w:rPr>
                <w:sz w:val="20"/>
                <w:szCs w:val="20"/>
              </w:rPr>
              <w:br/>
            </w:r>
            <w:r w:rsidRPr="00B16F18">
              <w:rPr>
                <w:rFonts w:ascii="Courier New" w:hAnsi="Courier New" w:cs="Courier New"/>
                <w:i/>
                <w:iCs/>
                <w:sz w:val="20"/>
                <w:szCs w:val="20"/>
              </w:rPr>
              <w:t>225103006</w:t>
            </w:r>
          </w:p>
          <w:p w14:paraId="0241953F" w14:textId="77777777" w:rsidR="007D5F8A" w:rsidRPr="00870A9C" w:rsidRDefault="007D5F8A" w:rsidP="00194626">
            <w:pPr>
              <w:pStyle w:val="Affiliation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72DE9CB" w14:textId="77777777" w:rsidR="003D4058" w:rsidRPr="00AA6639" w:rsidRDefault="003D4058" w:rsidP="00194626">
      <w:pPr>
        <w:pStyle w:val="Affiliation"/>
        <w:jc w:val="both"/>
        <w:rPr>
          <w:sz w:val="18"/>
        </w:rPr>
      </w:pPr>
    </w:p>
    <w:p w14:paraId="576EE1E5" w14:textId="77777777" w:rsidR="003D4058" w:rsidRPr="00AA6639" w:rsidRDefault="003D4058" w:rsidP="00194626">
      <w:pPr>
        <w:pStyle w:val="Affiliation"/>
        <w:jc w:val="both"/>
        <w:rPr>
          <w:sz w:val="18"/>
        </w:rPr>
        <w:sectPr w:rsidR="003D4058" w:rsidRPr="00AA6639">
          <w:footerReference w:type="even" r:id="rId7"/>
          <w:footnotePr>
            <w:numRestart w:val="eachPage"/>
          </w:footnotePr>
          <w:pgSz w:w="11907" w:h="16840" w:code="9"/>
          <w:pgMar w:top="1588" w:right="1134" w:bottom="1871" w:left="1134" w:header="0" w:footer="0" w:gutter="0"/>
          <w:cols w:space="708"/>
        </w:sectPr>
      </w:pPr>
    </w:p>
    <w:p w14:paraId="53DCF42B" w14:textId="77777777" w:rsidR="00842357" w:rsidRPr="00AA6639" w:rsidRDefault="00194626">
      <w:pPr>
        <w:pStyle w:val="AbstractHeading"/>
      </w:pPr>
      <w:r w:rsidRPr="00AA6639">
        <w:t>Öz</w:t>
      </w:r>
    </w:p>
    <w:p w14:paraId="5E8FF7A0" w14:textId="6E2E76CD" w:rsidR="00842357" w:rsidRPr="00AA6639" w:rsidRDefault="007D5F8A" w:rsidP="00A0756A">
      <w:pPr>
        <w:pStyle w:val="BodyTextKeep"/>
        <w:keepNext w:val="0"/>
        <w:ind w:right="0"/>
        <w:rPr>
          <w:i/>
        </w:rPr>
      </w:pPr>
      <w:r>
        <w:rPr>
          <w:i/>
        </w:rPr>
        <w:t xml:space="preserve">Bu raporda derin öğrenme alanında </w:t>
      </w:r>
      <w:proofErr w:type="spellStart"/>
      <w:r>
        <w:rPr>
          <w:i/>
        </w:rPr>
        <w:t>keras</w:t>
      </w:r>
      <w:proofErr w:type="spellEnd"/>
      <w:r>
        <w:rPr>
          <w:i/>
        </w:rPr>
        <w:t xml:space="preserve"> kütüphanesi ile oluşturulan modelde CNN </w:t>
      </w:r>
      <w:proofErr w:type="gramStart"/>
      <w:r>
        <w:rPr>
          <w:i/>
        </w:rPr>
        <w:t>ağları  ve</w:t>
      </w:r>
      <w:proofErr w:type="gramEnd"/>
      <w:r>
        <w:rPr>
          <w:i/>
        </w:rPr>
        <w:t xml:space="preserve"> çeşitli iyileştirme </w:t>
      </w:r>
      <w:proofErr w:type="spellStart"/>
      <w:r>
        <w:rPr>
          <w:i/>
        </w:rPr>
        <w:t>metodları</w:t>
      </w:r>
      <w:proofErr w:type="spellEnd"/>
      <w:r>
        <w:rPr>
          <w:i/>
        </w:rPr>
        <w:t xml:space="preserve"> kullanılarak kameradan alınan görüntü üzerinde işlemeler yapılarak hata çıkarımları ve sınıflandırmaları yapabilecek eğitilmiş model anlatılacaktır.</w:t>
      </w:r>
    </w:p>
    <w:p w14:paraId="541BA571" w14:textId="77777777" w:rsidR="00842357" w:rsidRPr="00AA6639" w:rsidRDefault="00842357">
      <w:pPr>
        <w:pStyle w:val="Balk1"/>
      </w:pPr>
      <w:r w:rsidRPr="00AA6639">
        <w:t>Giriş</w:t>
      </w:r>
    </w:p>
    <w:p w14:paraId="43A6C49B" w14:textId="1FE4EFAE" w:rsidR="00842357" w:rsidRPr="00AA6639" w:rsidRDefault="005B619C" w:rsidP="00A0756A">
      <w:pPr>
        <w:pStyle w:val="BodyTextKeep"/>
        <w:keepNext w:val="0"/>
        <w:ind w:right="0"/>
      </w:pPr>
      <w:r w:rsidRPr="005B619C">
        <w:t>Çalıştığım işyerinde yangın ve hırsız alarmları üzerine ürünler üretiyoruz. Seri üretimden çıkan montajlanmış ürünler hatalı çıkabiliyor. Bu hatalı ürünleri insan gözüyle yakalanamayabiliyor ve büyük zaman kayıpları oluşuyor.</w:t>
      </w:r>
      <w:r>
        <w:t xml:space="preserve"> Ürünleri göz kontrolü ile değil oluşan hatalar ile eğitilmiş bir model yardımı ile görüntü işleme yapılarak yapay </w:t>
      </w:r>
      <w:proofErr w:type="gramStart"/>
      <w:r>
        <w:t>zeka</w:t>
      </w:r>
      <w:proofErr w:type="gramEnd"/>
      <w:r>
        <w:t xml:space="preserve"> kontrolü yapılabilir. </w:t>
      </w:r>
      <w:proofErr w:type="spellStart"/>
      <w:r w:rsidRPr="005B619C">
        <w:t>OpenCV</w:t>
      </w:r>
      <w:proofErr w:type="spellEnd"/>
      <w:r w:rsidRPr="005B619C">
        <w:t xml:space="preserve"> ile kameradan görüntü alınacak. Bu görüntüdeki nesnenin olması gereken nesne ile farklılıkları/hataları yakalanacak. Hatalar derin öğrenme </w:t>
      </w:r>
      <w:r>
        <w:t xml:space="preserve">modeli </w:t>
      </w:r>
      <w:r w:rsidRPr="005B619C">
        <w:t>ile öğretilecek. Bu hataları yakalanması beklenecek.</w:t>
      </w:r>
    </w:p>
    <w:p w14:paraId="6FD13F01" w14:textId="57F722B1" w:rsidR="00842357" w:rsidRPr="00AA6639" w:rsidRDefault="005B619C">
      <w:pPr>
        <w:pStyle w:val="Balk1"/>
      </w:pPr>
      <w:r>
        <w:t>Çalışma</w:t>
      </w:r>
    </w:p>
    <w:p w14:paraId="496AFB41" w14:textId="77777777" w:rsidR="00842357" w:rsidRPr="00AA6639" w:rsidRDefault="00842357" w:rsidP="00A0756A">
      <w:pPr>
        <w:pStyle w:val="BodyTextKeep"/>
        <w:keepNext w:val="0"/>
        <w:ind w:right="0"/>
      </w:pPr>
      <w:r w:rsidRPr="00AA6639">
        <w:t>Sayfa düzeni</w:t>
      </w:r>
      <w:r w:rsidR="001564CC" w:rsidRPr="00AA6639">
        <w:t xml:space="preserve"> yapılırken</w:t>
      </w:r>
      <w:r w:rsidRPr="00AA6639">
        <w:t xml:space="preserve"> aşağıdaki kurallara uy</w:t>
      </w:r>
      <w:r w:rsidR="001564CC" w:rsidRPr="00AA6639">
        <w:t>ul</w:t>
      </w:r>
      <w:r w:rsidRPr="00AA6639">
        <w:t xml:space="preserve">malıdır. </w:t>
      </w:r>
      <w:r w:rsidR="00A0756A">
        <w:t>H</w:t>
      </w:r>
      <w:r w:rsidRPr="00AA6639">
        <w:t xml:space="preserve">azır </w:t>
      </w:r>
      <w:r w:rsidR="00A0756A">
        <w:t>taslak</w:t>
      </w:r>
      <w:r w:rsidRPr="00AA6639">
        <w:t xml:space="preserve"> kullanmanız veya ayrıntıların kontrolü için örnek bir dosya takip etmeniz bu gereklilikleri yerine getirmeniz açısından önerilir. </w:t>
      </w:r>
    </w:p>
    <w:p w14:paraId="2835CA0D" w14:textId="3E3AFE16" w:rsidR="00842357" w:rsidRPr="00AA6639" w:rsidRDefault="005B619C">
      <w:pPr>
        <w:pStyle w:val="Balk2"/>
      </w:pPr>
      <w:proofErr w:type="spellStart"/>
      <w:r>
        <w:t>Keras</w:t>
      </w:r>
      <w:proofErr w:type="spellEnd"/>
    </w:p>
    <w:p w14:paraId="0461A94B" w14:textId="69069F49" w:rsidR="005B619C" w:rsidRPr="005B619C" w:rsidRDefault="005B619C" w:rsidP="005B619C">
      <w:pPr>
        <w:pStyle w:val="GvdeMetniGirintisi"/>
        <w:numPr>
          <w:ilvl w:val="0"/>
          <w:numId w:val="0"/>
        </w:numPr>
      </w:pPr>
      <w:r w:rsidRPr="005B619C">
        <w:t xml:space="preserve">Model kütüphanesi olarak </w:t>
      </w:r>
      <w:proofErr w:type="spellStart"/>
      <w:r w:rsidRPr="005B619C">
        <w:t>Keras</w:t>
      </w:r>
      <w:proofErr w:type="spellEnd"/>
      <w:r w:rsidRPr="005B619C">
        <w:t xml:space="preserve"> kullanılacaktır.</w:t>
      </w:r>
      <w:r w:rsidRPr="00830705">
        <w:t xml:space="preserve"> </w:t>
      </w:r>
      <w:proofErr w:type="spellStart"/>
      <w:r w:rsidRPr="005B619C">
        <w:t>Sequential</w:t>
      </w:r>
      <w:proofErr w:type="spellEnd"/>
      <w:r w:rsidRPr="005B619C">
        <w:t xml:space="preserve"> ile modelimizi oluşturacağız. Bu modele ekleme yaparken </w:t>
      </w:r>
      <w:proofErr w:type="spellStart"/>
      <w:r w:rsidRPr="005B619C">
        <w:t>add</w:t>
      </w:r>
      <w:proofErr w:type="spellEnd"/>
      <w:r w:rsidRPr="005B619C">
        <w:t xml:space="preserve"> </w:t>
      </w:r>
      <w:proofErr w:type="spellStart"/>
      <w:r w:rsidRPr="005B619C">
        <w:t>api</w:t>
      </w:r>
      <w:proofErr w:type="spellEnd"/>
      <w:r w:rsidRPr="005B619C">
        <w:t xml:space="preserve"> sini kullanacağız. Eklediğimiz özellikler, Conv2D, MaxPooling2D, </w:t>
      </w:r>
      <w:proofErr w:type="spellStart"/>
      <w:r w:rsidRPr="005B619C">
        <w:t>Dropout</w:t>
      </w:r>
      <w:proofErr w:type="spellEnd"/>
      <w:r w:rsidRPr="005B619C">
        <w:t xml:space="preserve">, </w:t>
      </w:r>
      <w:proofErr w:type="spellStart"/>
      <w:r w:rsidRPr="005B619C">
        <w:t>Flatten</w:t>
      </w:r>
      <w:proofErr w:type="spellEnd"/>
      <w:r w:rsidRPr="005B619C">
        <w:t xml:space="preserve">, Dense </w:t>
      </w:r>
      <w:proofErr w:type="spellStart"/>
      <w:r w:rsidRPr="005B619C">
        <w:t>dir</w:t>
      </w:r>
      <w:proofErr w:type="spellEnd"/>
      <w:r w:rsidRPr="005B619C">
        <w:t xml:space="preserve">. Sonrasında </w:t>
      </w:r>
      <w:proofErr w:type="spellStart"/>
      <w:r w:rsidRPr="005B619C">
        <w:t>compile</w:t>
      </w:r>
      <w:proofErr w:type="spellEnd"/>
      <w:r w:rsidRPr="005B619C">
        <w:t xml:space="preserve"> edeceğiz.</w:t>
      </w:r>
    </w:p>
    <w:p w14:paraId="31A84DC8" w14:textId="77777777" w:rsidR="005B619C" w:rsidRPr="00830705" w:rsidRDefault="005B619C" w:rsidP="00830705">
      <w:pPr>
        <w:pStyle w:val="AralkYok"/>
        <w:rPr>
          <w:sz w:val="18"/>
          <w:szCs w:val="18"/>
        </w:rPr>
      </w:pPr>
      <w:r w:rsidRPr="00830705">
        <w:rPr>
          <w:sz w:val="18"/>
          <w:szCs w:val="18"/>
        </w:rPr>
        <w:t>Conv</w:t>
      </w:r>
      <w:proofErr w:type="gramStart"/>
      <w:r w:rsidRPr="00830705">
        <w:rPr>
          <w:sz w:val="18"/>
          <w:szCs w:val="18"/>
        </w:rPr>
        <w:t>2D :</w:t>
      </w:r>
      <w:proofErr w:type="gramEnd"/>
      <w:r w:rsidRPr="00830705">
        <w:rPr>
          <w:sz w:val="18"/>
          <w:szCs w:val="18"/>
        </w:rPr>
        <w:t xml:space="preserve"> </w:t>
      </w:r>
      <w:proofErr w:type="spellStart"/>
      <w:r w:rsidRPr="00830705">
        <w:rPr>
          <w:sz w:val="18"/>
          <w:szCs w:val="18"/>
        </w:rPr>
        <w:t>evrişim</w:t>
      </w:r>
      <w:proofErr w:type="spellEnd"/>
      <w:r w:rsidRPr="00830705">
        <w:rPr>
          <w:sz w:val="18"/>
          <w:szCs w:val="18"/>
        </w:rPr>
        <w:t xml:space="preserve"> ağlarımız</w:t>
      </w:r>
    </w:p>
    <w:p w14:paraId="20BCB997" w14:textId="5779ABD6" w:rsidR="005B619C" w:rsidRPr="00830705" w:rsidRDefault="005B619C" w:rsidP="00830705">
      <w:pPr>
        <w:pStyle w:val="AralkYok"/>
        <w:rPr>
          <w:sz w:val="18"/>
          <w:szCs w:val="18"/>
        </w:rPr>
      </w:pPr>
      <w:r w:rsidRPr="00830705">
        <w:rPr>
          <w:sz w:val="18"/>
          <w:szCs w:val="18"/>
        </w:rPr>
        <w:t xml:space="preserve">MaxPooling2D: </w:t>
      </w:r>
      <w:r w:rsidRPr="00830705">
        <w:rPr>
          <w:sz w:val="18"/>
          <w:szCs w:val="18"/>
        </w:rPr>
        <w:t xml:space="preserve">filtreler sonrasında </w:t>
      </w:r>
      <w:r w:rsidRPr="00830705">
        <w:rPr>
          <w:sz w:val="18"/>
          <w:szCs w:val="18"/>
        </w:rPr>
        <w:t>piksel ekleme</w:t>
      </w:r>
    </w:p>
    <w:p w14:paraId="032897B9" w14:textId="23FB6B1F" w:rsidR="005B619C" w:rsidRPr="00830705" w:rsidRDefault="005B619C" w:rsidP="00830705">
      <w:pPr>
        <w:pStyle w:val="AralkYok"/>
        <w:rPr>
          <w:sz w:val="18"/>
          <w:szCs w:val="18"/>
        </w:rPr>
      </w:pPr>
      <w:proofErr w:type="spellStart"/>
      <w:r w:rsidRPr="00830705">
        <w:rPr>
          <w:sz w:val="18"/>
          <w:szCs w:val="18"/>
        </w:rPr>
        <w:t>Dropout</w:t>
      </w:r>
      <w:proofErr w:type="spellEnd"/>
      <w:r w:rsidRPr="00830705">
        <w:rPr>
          <w:sz w:val="18"/>
          <w:szCs w:val="18"/>
        </w:rPr>
        <w:t>: seyreltme</w:t>
      </w:r>
    </w:p>
    <w:p w14:paraId="47513AB8" w14:textId="77777777" w:rsidR="005B619C" w:rsidRPr="00830705" w:rsidRDefault="005B619C" w:rsidP="00830705">
      <w:pPr>
        <w:pStyle w:val="AralkYok"/>
        <w:rPr>
          <w:sz w:val="18"/>
          <w:szCs w:val="18"/>
        </w:rPr>
      </w:pPr>
      <w:proofErr w:type="spellStart"/>
      <w:r w:rsidRPr="00830705">
        <w:rPr>
          <w:sz w:val="18"/>
          <w:szCs w:val="18"/>
        </w:rPr>
        <w:t>Flatten</w:t>
      </w:r>
      <w:proofErr w:type="spellEnd"/>
      <w:r w:rsidRPr="00830705">
        <w:rPr>
          <w:sz w:val="18"/>
          <w:szCs w:val="18"/>
        </w:rPr>
        <w:t>: düzleştirme</w:t>
      </w:r>
    </w:p>
    <w:p w14:paraId="33C81AA8" w14:textId="017E9557" w:rsidR="005B619C" w:rsidRPr="00830705" w:rsidRDefault="005B619C" w:rsidP="00830705">
      <w:pPr>
        <w:pStyle w:val="AralkYok"/>
        <w:rPr>
          <w:sz w:val="18"/>
          <w:szCs w:val="18"/>
        </w:rPr>
      </w:pPr>
      <w:r w:rsidRPr="00830705">
        <w:rPr>
          <w:sz w:val="18"/>
          <w:szCs w:val="18"/>
        </w:rPr>
        <w:t xml:space="preserve">Dense: </w:t>
      </w:r>
      <w:proofErr w:type="spellStart"/>
      <w:r w:rsidRPr="00830705">
        <w:rPr>
          <w:sz w:val="18"/>
          <w:szCs w:val="18"/>
        </w:rPr>
        <w:t>fully</w:t>
      </w:r>
      <w:proofErr w:type="spellEnd"/>
      <w:r w:rsidRPr="00830705">
        <w:rPr>
          <w:sz w:val="18"/>
          <w:szCs w:val="18"/>
        </w:rPr>
        <w:t xml:space="preserve"> </w:t>
      </w:r>
      <w:proofErr w:type="spellStart"/>
      <w:r w:rsidRPr="00830705">
        <w:rPr>
          <w:sz w:val="18"/>
          <w:szCs w:val="18"/>
        </w:rPr>
        <w:t>connected</w:t>
      </w:r>
      <w:proofErr w:type="spellEnd"/>
      <w:r w:rsidRPr="00830705">
        <w:rPr>
          <w:sz w:val="18"/>
          <w:szCs w:val="18"/>
        </w:rPr>
        <w:t xml:space="preserve"> gizli katmanlar</w:t>
      </w:r>
    </w:p>
    <w:p w14:paraId="7033D550" w14:textId="77777777" w:rsidR="00830705" w:rsidRDefault="00830705" w:rsidP="00830705">
      <w:pPr>
        <w:pStyle w:val="AralkYok"/>
      </w:pPr>
    </w:p>
    <w:p w14:paraId="6A5370AD" w14:textId="77777777" w:rsidR="00981A78" w:rsidRDefault="003D7664" w:rsidP="00981A78">
      <w:pPr>
        <w:pStyle w:val="GvdeMetniGirintisi"/>
        <w:keepNext/>
        <w:numPr>
          <w:ilvl w:val="0"/>
          <w:numId w:val="0"/>
        </w:numPr>
      </w:pPr>
      <w:r w:rsidRPr="009F66DA">
        <w:rPr>
          <w:noProof/>
        </w:rPr>
        <w:drawing>
          <wp:inline distT="0" distB="0" distL="0" distR="0" wp14:anchorId="74BFF4A9" wp14:editId="0C2B3D8A">
            <wp:extent cx="2601706" cy="1362688"/>
            <wp:effectExtent l="0" t="0" r="8255" b="9525"/>
            <wp:docPr id="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328" cy="136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C4D4" w14:textId="33AA0617" w:rsidR="00830705" w:rsidRPr="00AA6639" w:rsidRDefault="00981A78" w:rsidP="00981A78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1</w:t>
        </w:r>
      </w:fldSimple>
      <w:r>
        <w:t xml:space="preserve"> KERAS</w:t>
      </w:r>
    </w:p>
    <w:p w14:paraId="5023E3CD" w14:textId="56D21A32" w:rsidR="00842357" w:rsidRPr="00AA6639" w:rsidRDefault="005B619C">
      <w:pPr>
        <w:pStyle w:val="Balk2"/>
        <w:ind w:right="45"/>
      </w:pPr>
      <w:r>
        <w:t xml:space="preserve">CNN </w:t>
      </w:r>
      <w:proofErr w:type="spellStart"/>
      <w:r w:rsidR="00830705">
        <w:t>Evrişimsel</w:t>
      </w:r>
      <w:proofErr w:type="spellEnd"/>
      <w:r w:rsidR="00830705">
        <w:t xml:space="preserve"> Sinir Ağları</w:t>
      </w:r>
    </w:p>
    <w:p w14:paraId="50979D8F" w14:textId="462318D6" w:rsidR="00842357" w:rsidRPr="00830705" w:rsidRDefault="00830705" w:rsidP="00830705">
      <w:pPr>
        <w:pStyle w:val="AralkYok"/>
        <w:rPr>
          <w:sz w:val="18"/>
          <w:szCs w:val="18"/>
        </w:rPr>
      </w:pPr>
      <w:proofErr w:type="spellStart"/>
      <w:r w:rsidRPr="00830705">
        <w:rPr>
          <w:sz w:val="18"/>
          <w:szCs w:val="18"/>
        </w:rPr>
        <w:t>Evrişimsel</w:t>
      </w:r>
      <w:proofErr w:type="spellEnd"/>
      <w:r w:rsidRPr="00830705">
        <w:rPr>
          <w:sz w:val="18"/>
          <w:szCs w:val="18"/>
        </w:rPr>
        <w:t xml:space="preserve"> sinir ağları, görüntü üzerinde sınıflandırma, nesne tespiti ve takibi problemlerini çözmek üzere özelleşmiş ağlardır.</w:t>
      </w:r>
      <w:r w:rsidRPr="00830705">
        <w:rPr>
          <w:sz w:val="18"/>
          <w:szCs w:val="18"/>
        </w:rPr>
        <w:t xml:space="preserve"> High </w:t>
      </w:r>
      <w:proofErr w:type="spellStart"/>
      <w:r w:rsidRPr="00830705">
        <w:rPr>
          <w:sz w:val="18"/>
          <w:szCs w:val="18"/>
        </w:rPr>
        <w:t>level</w:t>
      </w:r>
      <w:proofErr w:type="spellEnd"/>
      <w:r w:rsidRPr="00830705">
        <w:rPr>
          <w:sz w:val="18"/>
          <w:szCs w:val="18"/>
        </w:rPr>
        <w:t xml:space="preserve"> ve </w:t>
      </w:r>
      <w:proofErr w:type="spellStart"/>
      <w:r w:rsidRPr="00830705">
        <w:rPr>
          <w:sz w:val="18"/>
          <w:szCs w:val="18"/>
        </w:rPr>
        <w:t>low</w:t>
      </w:r>
      <w:proofErr w:type="spellEnd"/>
      <w:r w:rsidRPr="00830705">
        <w:rPr>
          <w:sz w:val="18"/>
          <w:szCs w:val="18"/>
        </w:rPr>
        <w:t xml:space="preserve"> </w:t>
      </w:r>
      <w:proofErr w:type="spellStart"/>
      <w:r w:rsidRPr="00830705">
        <w:rPr>
          <w:sz w:val="18"/>
          <w:szCs w:val="18"/>
        </w:rPr>
        <w:t>level</w:t>
      </w:r>
      <w:proofErr w:type="spellEnd"/>
      <w:r w:rsidRPr="00830705">
        <w:rPr>
          <w:sz w:val="18"/>
          <w:szCs w:val="18"/>
        </w:rPr>
        <w:t xml:space="preserve"> katmanlardan oluşmaktadır. İstenildiğinde katman derece yükseltilebilir bir dinamik yapıya sahiptir. </w:t>
      </w:r>
    </w:p>
    <w:p w14:paraId="10DBAB79" w14:textId="564DF8DA" w:rsidR="00830705" w:rsidRPr="00830705" w:rsidRDefault="00830705" w:rsidP="00830705">
      <w:pPr>
        <w:pStyle w:val="AralkYok"/>
        <w:rPr>
          <w:sz w:val="18"/>
          <w:szCs w:val="18"/>
        </w:rPr>
      </w:pPr>
    </w:p>
    <w:p w14:paraId="26860A05" w14:textId="77777777" w:rsidR="00981A78" w:rsidRDefault="003D7664" w:rsidP="00981A78">
      <w:pPr>
        <w:pStyle w:val="AralkYok"/>
        <w:keepNext/>
      </w:pPr>
      <w:r w:rsidRPr="00830705">
        <w:rPr>
          <w:noProof/>
          <w:sz w:val="18"/>
          <w:szCs w:val="18"/>
        </w:rPr>
        <w:drawing>
          <wp:inline distT="0" distB="0" distL="0" distR="0" wp14:anchorId="101E6151" wp14:editId="0FC21FC5">
            <wp:extent cx="2888615" cy="1029970"/>
            <wp:effectExtent l="0" t="0" r="0" b="0"/>
            <wp:docPr id="2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B05F" w14:textId="1FC547AB" w:rsidR="00830705" w:rsidRPr="00830705" w:rsidRDefault="00981A78" w:rsidP="00981A78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2</w:t>
        </w:r>
      </w:fldSimple>
      <w:r>
        <w:t xml:space="preserve"> CNN</w:t>
      </w:r>
    </w:p>
    <w:p w14:paraId="1134E89D" w14:textId="4B7CAFCB" w:rsidR="00830705" w:rsidRPr="00830705" w:rsidRDefault="00830705" w:rsidP="00830705">
      <w:pPr>
        <w:pStyle w:val="AralkYok"/>
        <w:rPr>
          <w:sz w:val="18"/>
          <w:szCs w:val="18"/>
        </w:rPr>
      </w:pPr>
    </w:p>
    <w:p w14:paraId="0970E7B9" w14:textId="04985016" w:rsidR="00830705" w:rsidRDefault="00830705" w:rsidP="00830705">
      <w:pPr>
        <w:pStyle w:val="AralkYok"/>
        <w:rPr>
          <w:sz w:val="18"/>
          <w:szCs w:val="18"/>
        </w:rPr>
      </w:pPr>
      <w:proofErr w:type="spellStart"/>
      <w:r w:rsidRPr="00830705">
        <w:rPr>
          <w:sz w:val="18"/>
          <w:szCs w:val="18"/>
        </w:rPr>
        <w:t>Evrişim</w:t>
      </w:r>
      <w:proofErr w:type="spellEnd"/>
      <w:r w:rsidRPr="00830705">
        <w:rPr>
          <w:sz w:val="18"/>
          <w:szCs w:val="18"/>
        </w:rPr>
        <w:t xml:space="preserve"> katmanı öznitelikleri filtreleyerek </w:t>
      </w:r>
      <w:r>
        <w:rPr>
          <w:sz w:val="18"/>
          <w:szCs w:val="18"/>
        </w:rPr>
        <w:t>ö</w:t>
      </w:r>
      <w:r w:rsidRPr="00830705">
        <w:rPr>
          <w:sz w:val="18"/>
          <w:szCs w:val="18"/>
        </w:rPr>
        <w:t>zellik haritası çıkarı</w:t>
      </w:r>
      <w:r>
        <w:rPr>
          <w:sz w:val="18"/>
          <w:szCs w:val="18"/>
        </w:rPr>
        <w:t>r</w:t>
      </w:r>
      <w:r w:rsidRPr="00830705">
        <w:rPr>
          <w:sz w:val="18"/>
          <w:szCs w:val="18"/>
        </w:rPr>
        <w:t xml:space="preserve"> buna </w:t>
      </w:r>
      <w:proofErr w:type="spellStart"/>
      <w:r w:rsidRPr="00830705">
        <w:rPr>
          <w:sz w:val="18"/>
          <w:szCs w:val="18"/>
        </w:rPr>
        <w:t>evrişim</w:t>
      </w:r>
      <w:proofErr w:type="spellEnd"/>
      <w:r w:rsidRPr="00830705">
        <w:rPr>
          <w:sz w:val="18"/>
          <w:szCs w:val="18"/>
        </w:rPr>
        <w:t xml:space="preserve"> denir. Matris elemanları çarpılır</w:t>
      </w:r>
      <w:r>
        <w:rPr>
          <w:sz w:val="18"/>
          <w:szCs w:val="18"/>
        </w:rPr>
        <w:t xml:space="preserve">. </w:t>
      </w:r>
      <w:r w:rsidRPr="00830705">
        <w:rPr>
          <w:sz w:val="18"/>
          <w:szCs w:val="18"/>
        </w:rPr>
        <w:t>Görüntü üzerinde gezinerek bu algılamalar yapılır.</w:t>
      </w:r>
      <w:r>
        <w:rPr>
          <w:sz w:val="18"/>
          <w:szCs w:val="18"/>
        </w:rPr>
        <w:t xml:space="preserve"> </w:t>
      </w:r>
      <w:r w:rsidRPr="00830705">
        <w:rPr>
          <w:sz w:val="18"/>
          <w:szCs w:val="18"/>
        </w:rPr>
        <w:t>Gezindikçe kenarlardaki pikseller kaybolur. Görüntünün boyutu azalır.</w:t>
      </w:r>
    </w:p>
    <w:p w14:paraId="7F6B20EB" w14:textId="77777777" w:rsidR="00830705" w:rsidRPr="00830705" w:rsidRDefault="00830705" w:rsidP="00830705">
      <w:pPr>
        <w:pStyle w:val="AralkYok"/>
        <w:rPr>
          <w:sz w:val="18"/>
          <w:szCs w:val="18"/>
        </w:rPr>
      </w:pPr>
    </w:p>
    <w:p w14:paraId="755FD858" w14:textId="77777777" w:rsidR="00981A78" w:rsidRDefault="003D7664" w:rsidP="00981A78">
      <w:pPr>
        <w:pStyle w:val="AralkYok"/>
        <w:keepNext/>
        <w:jc w:val="center"/>
      </w:pPr>
      <w:r w:rsidRPr="00830705">
        <w:rPr>
          <w:noProof/>
        </w:rPr>
        <w:drawing>
          <wp:inline distT="0" distB="0" distL="0" distR="0" wp14:anchorId="37E5DB3D" wp14:editId="2DCD2766">
            <wp:extent cx="2029767" cy="1521693"/>
            <wp:effectExtent l="0" t="0" r="8890" b="2540"/>
            <wp:docPr id="2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658" cy="15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D9DE" w14:textId="1BDF2D12" w:rsidR="00830705" w:rsidRDefault="00981A78" w:rsidP="00981A78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3</w:t>
        </w:r>
      </w:fldSimple>
      <w:r>
        <w:t xml:space="preserve"> Öz Nitelik Çıkarımı</w:t>
      </w:r>
    </w:p>
    <w:p w14:paraId="34B9F2DE" w14:textId="38231782" w:rsidR="00600EF3" w:rsidRDefault="00600EF3" w:rsidP="00600EF3">
      <w:pPr>
        <w:pStyle w:val="Balk3"/>
      </w:pPr>
      <w:r>
        <w:t>Aktivasyon Fonksiyonu</w:t>
      </w:r>
    </w:p>
    <w:p w14:paraId="4EAE642C" w14:textId="1BAF481F" w:rsidR="00600EF3" w:rsidRDefault="00600EF3" w:rsidP="00600EF3">
      <w:pPr>
        <w:pStyle w:val="AralkYok"/>
        <w:rPr>
          <w:sz w:val="18"/>
          <w:szCs w:val="18"/>
        </w:rPr>
      </w:pPr>
      <w:r w:rsidRPr="00600EF3">
        <w:rPr>
          <w:sz w:val="18"/>
          <w:szCs w:val="18"/>
        </w:rPr>
        <w:t xml:space="preserve">Aktivasyon fonksiyonu modelin doğrusal olmayan verileri öğrenmesine olanak sağlar. Aktivasyon fonksiyonu olarak </w:t>
      </w:r>
      <w:proofErr w:type="spellStart"/>
      <w:r w:rsidRPr="00600EF3">
        <w:rPr>
          <w:sz w:val="18"/>
          <w:szCs w:val="18"/>
        </w:rPr>
        <w:t>ReLU</w:t>
      </w:r>
      <w:proofErr w:type="spellEnd"/>
      <w:r w:rsidRPr="00600EF3">
        <w:rPr>
          <w:sz w:val="18"/>
          <w:szCs w:val="18"/>
        </w:rPr>
        <w:t xml:space="preserve"> kullanılacaktır. Türevi alınırken sisteme fazla yüklenmemesinden dolayı sıklıkla tercih edilir.</w:t>
      </w:r>
    </w:p>
    <w:p w14:paraId="2E6E9305" w14:textId="77777777" w:rsidR="00600EF3" w:rsidRPr="00600EF3" w:rsidRDefault="00600EF3" w:rsidP="00600EF3">
      <w:pPr>
        <w:pStyle w:val="AralkYok"/>
        <w:rPr>
          <w:sz w:val="18"/>
          <w:szCs w:val="18"/>
        </w:rPr>
      </w:pPr>
    </w:p>
    <w:p w14:paraId="79DA32B8" w14:textId="77777777" w:rsidR="00981A78" w:rsidRDefault="003D7664" w:rsidP="00981A78">
      <w:pPr>
        <w:keepNext/>
        <w:jc w:val="center"/>
      </w:pPr>
      <w:r w:rsidRPr="00600EF3">
        <w:rPr>
          <w:noProof/>
        </w:rPr>
        <w:drawing>
          <wp:inline distT="0" distB="0" distL="0" distR="0" wp14:anchorId="57A4F83B" wp14:editId="4768E89C">
            <wp:extent cx="2238351" cy="592853"/>
            <wp:effectExtent l="0" t="0" r="0" b="0"/>
            <wp:docPr id="2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62" cy="60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AC18" w14:textId="7CF030B4" w:rsidR="00600EF3" w:rsidRDefault="00981A78" w:rsidP="00981A78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4</w:t>
        </w:r>
      </w:fldSimple>
      <w:r>
        <w:t xml:space="preserve"> </w:t>
      </w:r>
      <w:proofErr w:type="spellStart"/>
      <w:r>
        <w:t>ReLU</w:t>
      </w:r>
      <w:proofErr w:type="spellEnd"/>
    </w:p>
    <w:p w14:paraId="1817AF93" w14:textId="0BD473FD" w:rsidR="00600EF3" w:rsidRDefault="00600EF3" w:rsidP="00600EF3">
      <w:pPr>
        <w:pStyle w:val="Balk3"/>
      </w:pPr>
      <w:r>
        <w:lastRenderedPageBreak/>
        <w:t>Piksel Ekleme</w:t>
      </w:r>
    </w:p>
    <w:p w14:paraId="76A3940A" w14:textId="5A0ADC2F" w:rsidR="00600EF3" w:rsidRDefault="00600EF3" w:rsidP="00600EF3">
      <w:pPr>
        <w:pStyle w:val="AralkYok"/>
        <w:rPr>
          <w:sz w:val="18"/>
          <w:szCs w:val="18"/>
        </w:rPr>
      </w:pPr>
      <w:r w:rsidRPr="00600EF3">
        <w:rPr>
          <w:sz w:val="18"/>
          <w:szCs w:val="18"/>
        </w:rPr>
        <w:t xml:space="preserve">Piksel ekleme, </w:t>
      </w:r>
      <w:proofErr w:type="spellStart"/>
      <w:r w:rsidRPr="00600EF3">
        <w:rPr>
          <w:sz w:val="18"/>
          <w:szCs w:val="18"/>
        </w:rPr>
        <w:t>evrişim</w:t>
      </w:r>
      <w:proofErr w:type="spellEnd"/>
      <w:r w:rsidRPr="00600EF3">
        <w:rPr>
          <w:sz w:val="18"/>
          <w:szCs w:val="18"/>
        </w:rPr>
        <w:t xml:space="preserve"> operasyonlarında kaybolan kenardaki piksellerin eklemesinde kullanılır.</w:t>
      </w:r>
    </w:p>
    <w:p w14:paraId="737DBDAC" w14:textId="77777777" w:rsidR="00B0039C" w:rsidRDefault="003D7664" w:rsidP="00B0039C">
      <w:pPr>
        <w:pStyle w:val="AralkYok"/>
        <w:keepNext/>
        <w:jc w:val="center"/>
      </w:pPr>
      <w:r w:rsidRPr="00600EF3">
        <w:rPr>
          <w:noProof/>
          <w:sz w:val="18"/>
          <w:szCs w:val="18"/>
        </w:rPr>
        <w:drawing>
          <wp:inline distT="0" distB="0" distL="0" distR="0" wp14:anchorId="23408AF3" wp14:editId="501655F3">
            <wp:extent cx="914400" cy="939294"/>
            <wp:effectExtent l="0" t="0" r="0" b="0"/>
            <wp:docPr id="3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78" cy="94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CC7D" w14:textId="01796244" w:rsidR="00600EF3" w:rsidRPr="00600EF3" w:rsidRDefault="00B0039C" w:rsidP="00B0039C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5</w:t>
        </w:r>
      </w:fldSimple>
      <w:r>
        <w:t xml:space="preserve"> Piksel Ekleme</w:t>
      </w:r>
    </w:p>
    <w:p w14:paraId="707261E9" w14:textId="3FDFD6CD" w:rsidR="00600EF3" w:rsidRDefault="00600EF3" w:rsidP="00600EF3">
      <w:pPr>
        <w:pStyle w:val="Balk3"/>
      </w:pPr>
      <w:r>
        <w:t>Düzleştirme</w:t>
      </w:r>
    </w:p>
    <w:p w14:paraId="367BE3BD" w14:textId="7E5AEE42" w:rsidR="00600EF3" w:rsidRDefault="00600EF3" w:rsidP="00600EF3">
      <w:pPr>
        <w:rPr>
          <w:sz w:val="18"/>
          <w:szCs w:val="18"/>
        </w:rPr>
      </w:pPr>
      <w:proofErr w:type="spellStart"/>
      <w:r w:rsidRPr="00600EF3">
        <w:rPr>
          <w:sz w:val="18"/>
          <w:szCs w:val="18"/>
        </w:rPr>
        <w:t>Flatten</w:t>
      </w:r>
      <w:proofErr w:type="spellEnd"/>
      <w:r w:rsidRPr="00600EF3">
        <w:rPr>
          <w:sz w:val="18"/>
          <w:szCs w:val="18"/>
        </w:rPr>
        <w:t xml:space="preserve"> (Düzleştirme). Bu katmanın görevi, </w:t>
      </w:r>
      <w:proofErr w:type="spellStart"/>
      <w:r w:rsidRPr="00600EF3">
        <w:rPr>
          <w:sz w:val="18"/>
          <w:szCs w:val="18"/>
        </w:rPr>
        <w:t>Fully</w:t>
      </w:r>
      <w:proofErr w:type="spellEnd"/>
      <w:r w:rsidRPr="00600EF3">
        <w:rPr>
          <w:sz w:val="18"/>
          <w:szCs w:val="18"/>
        </w:rPr>
        <w:t xml:space="preserve"> </w:t>
      </w:r>
      <w:proofErr w:type="spellStart"/>
      <w:r w:rsidRPr="00600EF3">
        <w:rPr>
          <w:sz w:val="18"/>
          <w:szCs w:val="18"/>
        </w:rPr>
        <w:t>Connected</w:t>
      </w:r>
      <w:proofErr w:type="spellEnd"/>
      <w:r w:rsidRPr="00600EF3">
        <w:rPr>
          <w:sz w:val="18"/>
          <w:szCs w:val="18"/>
        </w:rPr>
        <w:t xml:space="preserve"> </w:t>
      </w:r>
      <w:proofErr w:type="spellStart"/>
      <w:r w:rsidRPr="00600EF3">
        <w:rPr>
          <w:sz w:val="18"/>
          <w:szCs w:val="18"/>
        </w:rPr>
        <w:t>Layer</w:t>
      </w:r>
      <w:proofErr w:type="spellEnd"/>
      <w:r w:rsidRPr="00600EF3">
        <w:rPr>
          <w:sz w:val="18"/>
          <w:szCs w:val="18"/>
        </w:rPr>
        <w:t xml:space="preserve"> a gönderilecek verileri hazırlamaktır. Yapılan işlem ise </w:t>
      </w:r>
      <w:proofErr w:type="spellStart"/>
      <w:r w:rsidRPr="00600EF3">
        <w:rPr>
          <w:sz w:val="18"/>
          <w:szCs w:val="18"/>
        </w:rPr>
        <w:t>convolutional</w:t>
      </w:r>
      <w:proofErr w:type="spellEnd"/>
      <w:r w:rsidRPr="00600EF3">
        <w:rPr>
          <w:sz w:val="18"/>
          <w:szCs w:val="18"/>
        </w:rPr>
        <w:t xml:space="preserve"> </w:t>
      </w:r>
      <w:proofErr w:type="spellStart"/>
      <w:r w:rsidRPr="00600EF3">
        <w:rPr>
          <w:sz w:val="18"/>
          <w:szCs w:val="18"/>
        </w:rPr>
        <w:t>pooling</w:t>
      </w:r>
      <w:proofErr w:type="spellEnd"/>
      <w:r w:rsidRPr="00600EF3">
        <w:rPr>
          <w:sz w:val="18"/>
          <w:szCs w:val="18"/>
        </w:rPr>
        <w:t xml:space="preserve"> katmanından gelen matrislerin tek boyutlu matrise çevrilmesidir.</w:t>
      </w:r>
    </w:p>
    <w:p w14:paraId="64622A6E" w14:textId="77777777" w:rsidR="00B0039C" w:rsidRDefault="003D7664" w:rsidP="00B0039C">
      <w:pPr>
        <w:keepNext/>
        <w:jc w:val="center"/>
      </w:pPr>
      <w:r w:rsidRPr="00600EF3">
        <w:rPr>
          <w:noProof/>
          <w:sz w:val="18"/>
          <w:szCs w:val="18"/>
        </w:rPr>
        <w:drawing>
          <wp:inline distT="0" distB="0" distL="0" distR="0" wp14:anchorId="74DE2174" wp14:editId="34579A00">
            <wp:extent cx="1487156" cy="855324"/>
            <wp:effectExtent l="0" t="0" r="0" b="2540"/>
            <wp:docPr id="3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326" cy="85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6306" w14:textId="288A4573" w:rsidR="00600EF3" w:rsidRPr="00600EF3" w:rsidRDefault="00B0039C" w:rsidP="00B0039C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6</w:t>
        </w:r>
      </w:fldSimple>
      <w:r>
        <w:t xml:space="preserve"> Düzleştirme</w:t>
      </w:r>
    </w:p>
    <w:p w14:paraId="094050FD" w14:textId="77777777" w:rsidR="00600EF3" w:rsidRPr="00600EF3" w:rsidRDefault="00600EF3" w:rsidP="00600EF3"/>
    <w:p w14:paraId="5BB0EFCF" w14:textId="4932926E" w:rsidR="00830705" w:rsidRDefault="00600EF3" w:rsidP="00600EF3">
      <w:pPr>
        <w:pStyle w:val="Balk3"/>
      </w:pPr>
      <w:r>
        <w:t>Gizli Katmanlar</w:t>
      </w:r>
    </w:p>
    <w:p w14:paraId="61920ABE" w14:textId="5098D635" w:rsidR="00600EF3" w:rsidRDefault="00600EF3" w:rsidP="00600EF3">
      <w:pPr>
        <w:pStyle w:val="AralkYok"/>
        <w:rPr>
          <w:sz w:val="18"/>
          <w:szCs w:val="18"/>
        </w:rPr>
      </w:pPr>
      <w:proofErr w:type="spellStart"/>
      <w:r w:rsidRPr="00600EF3">
        <w:rPr>
          <w:sz w:val="18"/>
          <w:szCs w:val="18"/>
        </w:rPr>
        <w:t>Fully</w:t>
      </w:r>
      <w:proofErr w:type="spellEnd"/>
      <w:r w:rsidRPr="00600EF3">
        <w:rPr>
          <w:sz w:val="18"/>
          <w:szCs w:val="18"/>
        </w:rPr>
        <w:t xml:space="preserve"> </w:t>
      </w:r>
      <w:proofErr w:type="spellStart"/>
      <w:proofErr w:type="gramStart"/>
      <w:r w:rsidRPr="00600EF3">
        <w:rPr>
          <w:sz w:val="18"/>
          <w:szCs w:val="18"/>
        </w:rPr>
        <w:t>Connected</w:t>
      </w:r>
      <w:proofErr w:type="spellEnd"/>
      <w:r w:rsidRPr="00600EF3">
        <w:rPr>
          <w:sz w:val="18"/>
          <w:szCs w:val="18"/>
        </w:rPr>
        <w:t>(</w:t>
      </w:r>
      <w:proofErr w:type="gramEnd"/>
      <w:r w:rsidRPr="00600EF3">
        <w:rPr>
          <w:sz w:val="18"/>
          <w:szCs w:val="18"/>
        </w:rPr>
        <w:t xml:space="preserve">Tam Bağlantı) oluşturulan gizli katmanlarla sınıflandırma yapılıyor. </w:t>
      </w:r>
    </w:p>
    <w:p w14:paraId="1B079214" w14:textId="77777777" w:rsidR="00B0039C" w:rsidRDefault="003D7664" w:rsidP="00B0039C">
      <w:pPr>
        <w:pStyle w:val="AralkYok"/>
        <w:keepNext/>
        <w:jc w:val="center"/>
      </w:pPr>
      <w:r w:rsidRPr="00600EF3">
        <w:rPr>
          <w:noProof/>
          <w:sz w:val="18"/>
          <w:szCs w:val="18"/>
        </w:rPr>
        <w:drawing>
          <wp:inline distT="0" distB="0" distL="0" distR="0" wp14:anchorId="0A4BDDFE" wp14:editId="5E5434A6">
            <wp:extent cx="2622550" cy="984885"/>
            <wp:effectExtent l="0" t="0" r="0" b="0"/>
            <wp:docPr id="3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8234" w14:textId="62D44C3E" w:rsidR="00600EF3" w:rsidRPr="00600EF3" w:rsidRDefault="00B0039C" w:rsidP="00B0039C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7</w:t>
        </w:r>
      </w:fldSimple>
      <w:r>
        <w:t xml:space="preserve"> Gizli Katmanlar</w:t>
      </w:r>
    </w:p>
    <w:p w14:paraId="34284F04" w14:textId="3808F3FF" w:rsidR="00600EF3" w:rsidRDefault="00600EF3" w:rsidP="00830705">
      <w:pPr>
        <w:pStyle w:val="AralkYok"/>
      </w:pPr>
    </w:p>
    <w:p w14:paraId="4A854C29" w14:textId="1ED3D018" w:rsidR="00600EF3" w:rsidRDefault="00600EF3" w:rsidP="00600EF3">
      <w:pPr>
        <w:pStyle w:val="Balk3"/>
      </w:pPr>
      <w:r>
        <w:t>Seyreltme</w:t>
      </w:r>
    </w:p>
    <w:p w14:paraId="2F2FD8B0" w14:textId="3981E3B1" w:rsidR="00600EF3" w:rsidRDefault="00600EF3" w:rsidP="00600EF3">
      <w:pPr>
        <w:rPr>
          <w:sz w:val="18"/>
          <w:szCs w:val="18"/>
        </w:rPr>
      </w:pPr>
      <w:proofErr w:type="spellStart"/>
      <w:r w:rsidRPr="00600EF3">
        <w:rPr>
          <w:sz w:val="18"/>
          <w:szCs w:val="18"/>
        </w:rPr>
        <w:t>Dropout</w:t>
      </w:r>
      <w:proofErr w:type="spellEnd"/>
      <w:r w:rsidRPr="00600EF3">
        <w:rPr>
          <w:sz w:val="18"/>
          <w:szCs w:val="18"/>
        </w:rPr>
        <w:t xml:space="preserve"> (Seyreltme) rastgele seçilen nöronlar göz ardı edilir. </w:t>
      </w:r>
      <w:proofErr w:type="spellStart"/>
      <w:r w:rsidRPr="00600EF3">
        <w:rPr>
          <w:sz w:val="18"/>
          <w:szCs w:val="18"/>
        </w:rPr>
        <w:t>Over</w:t>
      </w:r>
      <w:proofErr w:type="spellEnd"/>
      <w:r w:rsidRPr="00600EF3">
        <w:rPr>
          <w:sz w:val="18"/>
          <w:szCs w:val="18"/>
        </w:rPr>
        <w:t xml:space="preserve"> </w:t>
      </w:r>
      <w:proofErr w:type="spellStart"/>
      <w:r w:rsidRPr="00600EF3">
        <w:rPr>
          <w:sz w:val="18"/>
          <w:szCs w:val="18"/>
        </w:rPr>
        <w:t>fitting</w:t>
      </w:r>
      <w:proofErr w:type="spellEnd"/>
      <w:r w:rsidRPr="00600EF3">
        <w:rPr>
          <w:sz w:val="18"/>
          <w:szCs w:val="18"/>
        </w:rPr>
        <w:t xml:space="preserve"> i önleyecektir.</w:t>
      </w:r>
    </w:p>
    <w:p w14:paraId="4708BF63" w14:textId="77777777" w:rsidR="00600EF3" w:rsidRDefault="00600EF3" w:rsidP="00600EF3">
      <w:pPr>
        <w:rPr>
          <w:sz w:val="18"/>
          <w:szCs w:val="18"/>
        </w:rPr>
      </w:pPr>
    </w:p>
    <w:p w14:paraId="1CB24DB4" w14:textId="77777777" w:rsidR="00B0039C" w:rsidRDefault="003D7664" w:rsidP="00B0039C">
      <w:pPr>
        <w:keepNext/>
        <w:jc w:val="center"/>
      </w:pPr>
      <w:r w:rsidRPr="00600EF3">
        <w:rPr>
          <w:noProof/>
          <w:sz w:val="18"/>
          <w:szCs w:val="18"/>
        </w:rPr>
        <w:drawing>
          <wp:inline distT="0" distB="0" distL="0" distR="0" wp14:anchorId="18C363E0" wp14:editId="141A6DA1">
            <wp:extent cx="2135274" cy="1117252"/>
            <wp:effectExtent l="0" t="0" r="0" b="6985"/>
            <wp:docPr id="4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185" cy="11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EC12" w14:textId="357506AC" w:rsidR="00600EF3" w:rsidRDefault="00B0039C" w:rsidP="00B0039C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8</w:t>
        </w:r>
      </w:fldSimple>
      <w:r>
        <w:t xml:space="preserve"> Seyreltme</w:t>
      </w:r>
    </w:p>
    <w:p w14:paraId="71FAF79F" w14:textId="77777777" w:rsidR="00600EF3" w:rsidRPr="00600EF3" w:rsidRDefault="00600EF3" w:rsidP="00600EF3">
      <w:pPr>
        <w:jc w:val="center"/>
        <w:rPr>
          <w:sz w:val="18"/>
          <w:szCs w:val="18"/>
        </w:rPr>
      </w:pPr>
    </w:p>
    <w:p w14:paraId="3EE2F0A6" w14:textId="77777777" w:rsidR="00600EF3" w:rsidRPr="00600EF3" w:rsidRDefault="00600EF3" w:rsidP="00600EF3"/>
    <w:p w14:paraId="3F4639A9" w14:textId="1211B935" w:rsidR="00842357" w:rsidRDefault="00600EF3">
      <w:pPr>
        <w:pStyle w:val="Balk2"/>
        <w:ind w:right="45"/>
        <w:rPr>
          <w:color w:val="000000"/>
        </w:rPr>
      </w:pPr>
      <w:r>
        <w:rPr>
          <w:color w:val="000000"/>
        </w:rPr>
        <w:t>Veri Arttırma</w:t>
      </w:r>
    </w:p>
    <w:p w14:paraId="21810E4B" w14:textId="77777777" w:rsidR="00600EF3" w:rsidRPr="00600EF3" w:rsidRDefault="00600EF3" w:rsidP="00600EF3">
      <w:pPr>
        <w:rPr>
          <w:sz w:val="18"/>
          <w:szCs w:val="18"/>
        </w:rPr>
      </w:pPr>
      <w:r w:rsidRPr="00600EF3">
        <w:rPr>
          <w:sz w:val="18"/>
          <w:szCs w:val="18"/>
        </w:rPr>
        <w:t>Veri Arttırma (</w:t>
      </w:r>
      <w:proofErr w:type="spellStart"/>
      <w:r w:rsidRPr="00600EF3">
        <w:rPr>
          <w:sz w:val="18"/>
          <w:szCs w:val="18"/>
        </w:rPr>
        <w:t>ImageDataGenerator</w:t>
      </w:r>
      <w:proofErr w:type="spellEnd"/>
      <w:r w:rsidRPr="00600EF3">
        <w:rPr>
          <w:sz w:val="18"/>
          <w:szCs w:val="18"/>
        </w:rPr>
        <w:t>) fonksiyonu ile resimler belirli özellikler girilerek çoğaltılır. Böylece oluşabilecek çeşitli ortam şartlarına göre modeli eğitim kalitesi artacaktır.</w:t>
      </w:r>
    </w:p>
    <w:p w14:paraId="4CFAF407" w14:textId="77777777" w:rsidR="00600EF3" w:rsidRPr="00600EF3" w:rsidRDefault="00600EF3" w:rsidP="00600EF3"/>
    <w:p w14:paraId="04415F46" w14:textId="77777777" w:rsidR="009C58D6" w:rsidRDefault="003D7664" w:rsidP="009C58D6">
      <w:pPr>
        <w:pStyle w:val="BodyTextKeep"/>
        <w:ind w:right="0"/>
      </w:pPr>
      <w:r w:rsidRPr="00600EF3">
        <w:rPr>
          <w:noProof/>
        </w:rPr>
        <w:drawing>
          <wp:inline distT="0" distB="0" distL="0" distR="0" wp14:anchorId="30F21D02" wp14:editId="5B46C8DE">
            <wp:extent cx="2888615" cy="1200785"/>
            <wp:effectExtent l="0" t="0" r="0" b="0"/>
            <wp:docPr id="4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66D4" w14:textId="45286F6C" w:rsidR="00B1323E" w:rsidRDefault="009C58D6" w:rsidP="009C58D6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9</w:t>
        </w:r>
      </w:fldSimple>
      <w:r>
        <w:t xml:space="preserve"> Veri </w:t>
      </w:r>
      <w:proofErr w:type="spellStart"/>
      <w:r>
        <w:t>Arttırımı</w:t>
      </w:r>
      <w:proofErr w:type="spellEnd"/>
    </w:p>
    <w:p w14:paraId="0D6E94CE" w14:textId="48EDBAE2" w:rsidR="00842357" w:rsidRPr="00AA6639" w:rsidRDefault="00600EF3" w:rsidP="00600EF3">
      <w:pPr>
        <w:pStyle w:val="Balk1"/>
      </w:pPr>
      <w:r>
        <w:t>Sonuç</w:t>
      </w:r>
    </w:p>
    <w:p w14:paraId="1EB37E6A" w14:textId="77777777" w:rsidR="00600EF3" w:rsidRDefault="00600EF3" w:rsidP="00600EF3">
      <w:pPr>
        <w:pStyle w:val="Equation"/>
        <w:tabs>
          <w:tab w:val="right" w:pos="4536"/>
        </w:tabs>
      </w:pPr>
      <w:r>
        <w:t xml:space="preserve">Hatalı </w:t>
      </w:r>
      <w:proofErr w:type="spellStart"/>
      <w:r>
        <w:t>d</w:t>
      </w:r>
      <w:r w:rsidRPr="00600EF3">
        <w:t>edektörlerde</w:t>
      </w:r>
      <w:proofErr w:type="spellEnd"/>
      <w:r w:rsidRPr="00600EF3">
        <w:t xml:space="preserve"> 3 sınıf belirlendi. </w:t>
      </w:r>
    </w:p>
    <w:p w14:paraId="541F5EC9" w14:textId="4CBA6B62" w:rsidR="00600EF3" w:rsidRDefault="00600EF3" w:rsidP="00B97534">
      <w:pPr>
        <w:numPr>
          <w:ilvl w:val="0"/>
          <w:numId w:val="21"/>
        </w:numPr>
      </w:pPr>
      <w:proofErr w:type="spellStart"/>
      <w:r w:rsidRPr="00600EF3">
        <w:t>Dedektör</w:t>
      </w:r>
      <w:proofErr w:type="spellEnd"/>
      <w:r w:rsidRPr="00600EF3">
        <w:t xml:space="preserve"> yok </w:t>
      </w:r>
      <w:proofErr w:type="gramStart"/>
      <w:r>
        <w:t>hatası</w:t>
      </w:r>
      <w:r w:rsidR="00B97534">
        <w:t xml:space="preserve"> :</w:t>
      </w:r>
      <w:proofErr w:type="gramEnd"/>
      <w:r w:rsidR="00B97534">
        <w:t xml:space="preserve"> </w:t>
      </w:r>
      <w:r w:rsidR="00B97534">
        <w:tab/>
        <w:t>0</w:t>
      </w:r>
    </w:p>
    <w:p w14:paraId="345E100A" w14:textId="58399685" w:rsidR="00600EF3" w:rsidRDefault="00600EF3" w:rsidP="00B97534">
      <w:pPr>
        <w:numPr>
          <w:ilvl w:val="0"/>
          <w:numId w:val="21"/>
        </w:numPr>
      </w:pPr>
      <w:proofErr w:type="spellStart"/>
      <w:proofErr w:type="gramStart"/>
      <w:r w:rsidRPr="00600EF3">
        <w:t>led</w:t>
      </w:r>
      <w:proofErr w:type="spellEnd"/>
      <w:proofErr w:type="gramEnd"/>
      <w:r w:rsidRPr="00600EF3">
        <w:t xml:space="preserve"> çubuk hatası</w:t>
      </w:r>
      <w:r w:rsidR="00B97534">
        <w:t xml:space="preserve"> :</w:t>
      </w:r>
      <w:r w:rsidR="00B97534">
        <w:tab/>
      </w:r>
      <w:r w:rsidR="00B97534">
        <w:tab/>
        <w:t>1</w:t>
      </w:r>
    </w:p>
    <w:p w14:paraId="1F55DBDA" w14:textId="345052F8" w:rsidR="00600EF3" w:rsidRDefault="00600EF3" w:rsidP="00B97534">
      <w:pPr>
        <w:numPr>
          <w:ilvl w:val="0"/>
          <w:numId w:val="21"/>
        </w:numPr>
      </w:pPr>
      <w:proofErr w:type="gramStart"/>
      <w:r w:rsidRPr="00600EF3">
        <w:t>leke</w:t>
      </w:r>
      <w:proofErr w:type="gramEnd"/>
      <w:r w:rsidRPr="00600EF3">
        <w:t xml:space="preserve"> hatası</w:t>
      </w:r>
      <w:r w:rsidR="00B97534">
        <w:t xml:space="preserve"> :</w:t>
      </w:r>
      <w:r w:rsidR="00B97534">
        <w:tab/>
      </w:r>
      <w:r w:rsidR="00B97534">
        <w:tab/>
        <w:t>2</w:t>
      </w:r>
    </w:p>
    <w:p w14:paraId="64FB74E1" w14:textId="5681010F" w:rsidR="00B97534" w:rsidRDefault="00600EF3" w:rsidP="00125F61">
      <w:pPr>
        <w:pStyle w:val="Equation"/>
        <w:tabs>
          <w:tab w:val="right" w:pos="4536"/>
        </w:tabs>
        <w:jc w:val="both"/>
      </w:pPr>
      <w:r w:rsidRPr="00600EF3">
        <w:t>Model eğitim sonucu</w:t>
      </w:r>
      <w:r w:rsidR="00B97534">
        <w:t>n</w:t>
      </w:r>
      <w:r>
        <w:t>da</w:t>
      </w:r>
      <w:r w:rsidRPr="00600EF3">
        <w:t xml:space="preserve"> </w:t>
      </w:r>
      <w:proofErr w:type="spellStart"/>
      <w:r w:rsidR="00B97534">
        <w:t>accuracy</w:t>
      </w:r>
      <w:proofErr w:type="spellEnd"/>
      <w:r w:rsidR="00B97534">
        <w:t xml:space="preserve"> ve </w:t>
      </w:r>
      <w:proofErr w:type="spellStart"/>
      <w:r w:rsidR="00B97534">
        <w:t>loss</w:t>
      </w:r>
      <w:proofErr w:type="spellEnd"/>
      <w:r w:rsidR="00B97534">
        <w:t xml:space="preserve"> performansları çizdirildi.</w:t>
      </w:r>
    </w:p>
    <w:p w14:paraId="3869D877" w14:textId="77777777" w:rsidR="009C58D6" w:rsidRDefault="003D7664" w:rsidP="009C58D6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708372DB" wp14:editId="395FFAEA">
            <wp:extent cx="2301073" cy="1528653"/>
            <wp:effectExtent l="0" t="0" r="4445" b="0"/>
            <wp:docPr id="5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17" cy="153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C360" w14:textId="1083CFD4" w:rsidR="00B97534" w:rsidRDefault="009C58D6" w:rsidP="009C58D6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10</w:t>
        </w:r>
      </w:fldSimple>
      <w:r>
        <w:t xml:space="preserve"> </w:t>
      </w:r>
      <w:proofErr w:type="spellStart"/>
      <w:r>
        <w:t>Kazanc</w:t>
      </w:r>
      <w:proofErr w:type="spellEnd"/>
      <w:r>
        <w:t xml:space="preserve"> Gösterimi</w:t>
      </w:r>
    </w:p>
    <w:p w14:paraId="0CCC289E" w14:textId="77777777" w:rsidR="009C58D6" w:rsidRDefault="003D7664" w:rsidP="009C58D6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2C3D4EA5" wp14:editId="7FDE886D">
            <wp:extent cx="2316145" cy="1538666"/>
            <wp:effectExtent l="0" t="0" r="8255" b="4445"/>
            <wp:docPr id="6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44" cy="15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9E44" w14:textId="5215A15B" w:rsidR="00B97534" w:rsidRDefault="009C58D6" w:rsidP="00BA252E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11</w:t>
        </w:r>
      </w:fldSimple>
      <w:r>
        <w:t xml:space="preserve"> Kayıp Gösterimi</w:t>
      </w:r>
    </w:p>
    <w:p w14:paraId="090AA1C3" w14:textId="43164ABE" w:rsidR="00B97534" w:rsidRDefault="00B97534" w:rsidP="00125F61">
      <w:pPr>
        <w:pStyle w:val="Equation"/>
        <w:tabs>
          <w:tab w:val="right" w:pos="4536"/>
        </w:tabs>
        <w:jc w:val="both"/>
      </w:pPr>
      <w:r>
        <w:lastRenderedPageBreak/>
        <w:t xml:space="preserve">Kayıp ve </w:t>
      </w:r>
      <w:r w:rsidR="00125F61">
        <w:t>kazanç,</w:t>
      </w:r>
      <w:r>
        <w:t xml:space="preserve"> modelin değerlendirmesini </w:t>
      </w:r>
      <w:proofErr w:type="spellStart"/>
      <w:r>
        <w:t>score</w:t>
      </w:r>
      <w:proofErr w:type="spellEnd"/>
      <w:r>
        <w:t xml:space="preserve"> dizisinde </w:t>
      </w:r>
      <w:r w:rsidR="00125F61">
        <w:t>atanarak gösterilir.</w:t>
      </w:r>
    </w:p>
    <w:p w14:paraId="500F5A99" w14:textId="77777777" w:rsidR="009C58D6" w:rsidRDefault="003D7664" w:rsidP="009C58D6">
      <w:pPr>
        <w:pStyle w:val="Equation"/>
        <w:keepNext/>
        <w:tabs>
          <w:tab w:val="right" w:pos="4536"/>
        </w:tabs>
      </w:pPr>
      <w:r w:rsidRPr="00B97534">
        <w:rPr>
          <w:noProof/>
        </w:rPr>
        <w:drawing>
          <wp:inline distT="0" distB="0" distL="0" distR="0" wp14:anchorId="1BC45654" wp14:editId="7319AB91">
            <wp:extent cx="2884170" cy="728345"/>
            <wp:effectExtent l="0" t="0" r="0" b="0"/>
            <wp:docPr id="6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08F1" w14:textId="1DC9CA46" w:rsidR="00B97534" w:rsidRDefault="009C58D6" w:rsidP="009C58D6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12</w:t>
        </w:r>
      </w:fldSimple>
      <w:r>
        <w:t xml:space="preserve"> </w:t>
      </w:r>
      <w:proofErr w:type="spellStart"/>
      <w:r>
        <w:t>Sonuc</w:t>
      </w:r>
      <w:proofErr w:type="spellEnd"/>
      <w:r>
        <w:t xml:space="preserve"> Gösterimi</w:t>
      </w:r>
    </w:p>
    <w:p w14:paraId="6802592C" w14:textId="0CE2912C" w:rsidR="00125F61" w:rsidRDefault="00125F61" w:rsidP="00125F61">
      <w:pPr>
        <w:pStyle w:val="Equation"/>
        <w:tabs>
          <w:tab w:val="right" w:pos="4536"/>
        </w:tabs>
        <w:jc w:val="both"/>
      </w:pP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ile eğitim sonucu karar verilen sonuçlar görülebilir.</w:t>
      </w:r>
    </w:p>
    <w:p w14:paraId="6F3A9ED0" w14:textId="77777777" w:rsidR="009C58D6" w:rsidRDefault="003D7664" w:rsidP="009C58D6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4714267B" wp14:editId="71486BD8">
            <wp:extent cx="1929130" cy="2014855"/>
            <wp:effectExtent l="0" t="0" r="0" b="0"/>
            <wp:docPr id="7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F10C" w14:textId="23E33DC4" w:rsidR="00B97534" w:rsidRDefault="009C58D6" w:rsidP="009C58D6">
      <w:pPr>
        <w:pStyle w:val="ResimYazs"/>
        <w:jc w:val="center"/>
      </w:pPr>
      <w:r>
        <w:t xml:space="preserve">Şekil </w:t>
      </w:r>
      <w:fldSimple w:instr=" SEQ Şekil \* ARABIC ">
        <w:r w:rsidR="00BA252E">
          <w:rPr>
            <w:noProof/>
          </w:rPr>
          <w:t>13</w:t>
        </w:r>
      </w:fldSimple>
      <w:r>
        <w:t xml:space="preserve"> Tahmin Matrisi</w:t>
      </w:r>
    </w:p>
    <w:p w14:paraId="25F04061" w14:textId="220553A8" w:rsidR="00125F61" w:rsidRDefault="00125F61" w:rsidP="00125F61">
      <w:pPr>
        <w:pStyle w:val="Equation"/>
        <w:tabs>
          <w:tab w:val="right" w:pos="4536"/>
        </w:tabs>
        <w:jc w:val="both"/>
      </w:pPr>
      <w:r>
        <w:t xml:space="preserve">Eğitim modeli yüklenerek </w:t>
      </w:r>
      <w:proofErr w:type="spellStart"/>
      <w:r w:rsidRPr="00125F61">
        <w:t>probilistik</w:t>
      </w:r>
      <w:proofErr w:type="spellEnd"/>
      <w:r w:rsidRPr="00125F61">
        <w:t xml:space="preserve"> değerler</w:t>
      </w:r>
      <w:r>
        <w:t xml:space="preserve"> alınır ve bu değerler sonucunda bir tahmin oluşturulur. Hatalara karşı yapılan tahmin sonuçlarının görüntüleri aşağıdadır.</w:t>
      </w:r>
    </w:p>
    <w:p w14:paraId="249A5BA7" w14:textId="77777777" w:rsidR="00BA252E" w:rsidRDefault="003D7664" w:rsidP="00BA252E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721BA019" wp14:editId="5AB27E0C">
            <wp:extent cx="2341636" cy="1632857"/>
            <wp:effectExtent l="0" t="0" r="1905" b="5715"/>
            <wp:docPr id="79" name="İçerik Yer Tutucusu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İçerik Yer Tutucusu 4"/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99" cy="165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C14A" w14:textId="2C8A9E21" w:rsidR="00B97534" w:rsidRDefault="00BA252E" w:rsidP="00BA252E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14</w:t>
        </w:r>
      </w:fldSimple>
      <w:r>
        <w:t xml:space="preserve"> </w:t>
      </w:r>
      <w:proofErr w:type="spellStart"/>
      <w:r>
        <w:t>Dededektör</w:t>
      </w:r>
      <w:proofErr w:type="spellEnd"/>
      <w:r>
        <w:t xml:space="preserve"> Yok Hata Sonucu</w:t>
      </w:r>
    </w:p>
    <w:p w14:paraId="28A0C0FE" w14:textId="77777777" w:rsidR="00BA252E" w:rsidRDefault="003D7664" w:rsidP="00BA252E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6644DA20" wp14:editId="2A6670FE">
            <wp:extent cx="1979525" cy="1429101"/>
            <wp:effectExtent l="0" t="0" r="1905" b="0"/>
            <wp:docPr id="8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20" cy="146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D219" w14:textId="2BD22688" w:rsidR="00B97534" w:rsidRDefault="00BA252E" w:rsidP="00BA252E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15</w:t>
        </w:r>
      </w:fldSimple>
      <w:r>
        <w:t xml:space="preserve"> </w:t>
      </w:r>
      <w:proofErr w:type="spellStart"/>
      <w:r>
        <w:t>Led</w:t>
      </w:r>
      <w:proofErr w:type="spellEnd"/>
      <w:r>
        <w:t xml:space="preserve"> Çubuk </w:t>
      </w:r>
      <w:proofErr w:type="gramStart"/>
      <w:r>
        <w:t xml:space="preserve">Yok </w:t>
      </w:r>
      <w:r w:rsidRPr="00AB62F8">
        <w:t xml:space="preserve"> Hata</w:t>
      </w:r>
      <w:proofErr w:type="gramEnd"/>
      <w:r w:rsidRPr="00AB62F8">
        <w:t xml:space="preserve"> Sonucu</w:t>
      </w:r>
    </w:p>
    <w:p w14:paraId="645CA81C" w14:textId="77777777" w:rsidR="00BA252E" w:rsidRDefault="003D7664" w:rsidP="00BA252E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0E132E5F" wp14:editId="3E3F2EA2">
            <wp:extent cx="1929283" cy="1602985"/>
            <wp:effectExtent l="0" t="0" r="0" b="0"/>
            <wp:docPr id="8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238" cy="163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87ED" w14:textId="24AA0A42" w:rsidR="00B97534" w:rsidRDefault="00BA252E" w:rsidP="00BA252E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16</w:t>
        </w:r>
      </w:fldSimple>
      <w:r>
        <w:t xml:space="preserve"> Leke</w:t>
      </w:r>
      <w:r w:rsidRPr="002A47D7">
        <w:t xml:space="preserve"> Hata Sonucu</w:t>
      </w:r>
      <w:r>
        <w:t xml:space="preserve"> 1</w:t>
      </w:r>
    </w:p>
    <w:p w14:paraId="2771F0BB" w14:textId="77777777" w:rsidR="00BA252E" w:rsidRDefault="003D7664" w:rsidP="00BA252E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2F7CEDE5" wp14:editId="1CE01EAD">
            <wp:extent cx="1946635" cy="1657978"/>
            <wp:effectExtent l="0" t="0" r="0" b="0"/>
            <wp:docPr id="8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94" cy="167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1955" w14:textId="200EEEB8" w:rsidR="00B97534" w:rsidRDefault="00BA252E" w:rsidP="00BA252E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17</w:t>
        </w:r>
      </w:fldSimple>
      <w:r>
        <w:t xml:space="preserve"> </w:t>
      </w:r>
      <w:r w:rsidRPr="002208B7">
        <w:t xml:space="preserve">Leke Hata Sonucu </w:t>
      </w:r>
      <w:r>
        <w:t>2</w:t>
      </w:r>
    </w:p>
    <w:p w14:paraId="01B46882" w14:textId="77777777" w:rsidR="00BA252E" w:rsidRDefault="003D7664" w:rsidP="00BA252E">
      <w:pPr>
        <w:pStyle w:val="Equation"/>
        <w:keepNext/>
        <w:tabs>
          <w:tab w:val="right" w:pos="4536"/>
        </w:tabs>
        <w:jc w:val="center"/>
      </w:pPr>
      <w:r w:rsidRPr="00B97534">
        <w:rPr>
          <w:noProof/>
        </w:rPr>
        <w:drawing>
          <wp:inline distT="0" distB="0" distL="0" distR="0" wp14:anchorId="55B98819" wp14:editId="422F1EDD">
            <wp:extent cx="1997220" cy="1622808"/>
            <wp:effectExtent l="0" t="0" r="3175" b="0"/>
            <wp:docPr id="91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435" cy="165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9D26" w14:textId="6D146554" w:rsidR="00B97534" w:rsidRDefault="00BA252E" w:rsidP="00BA252E">
      <w:pPr>
        <w:pStyle w:val="ResimYazs"/>
        <w:jc w:val="center"/>
      </w:pPr>
      <w:r>
        <w:t xml:space="preserve">Şekil </w:t>
      </w:r>
      <w:fldSimple w:instr=" SEQ Şekil \* ARABIC ">
        <w:r>
          <w:rPr>
            <w:noProof/>
          </w:rPr>
          <w:t>18</w:t>
        </w:r>
      </w:fldSimple>
      <w:r>
        <w:t xml:space="preserve"> </w:t>
      </w:r>
      <w:r w:rsidRPr="0007379D">
        <w:t xml:space="preserve">Leke Hata Sonucu </w:t>
      </w:r>
      <w:r>
        <w:t>3</w:t>
      </w:r>
    </w:p>
    <w:p w14:paraId="056E30F8" w14:textId="77777777" w:rsidR="00842357" w:rsidRPr="00AA6639" w:rsidRDefault="00842357">
      <w:pPr>
        <w:pStyle w:val="Balk1"/>
      </w:pPr>
      <w:r w:rsidRPr="00AA6639">
        <w:lastRenderedPageBreak/>
        <w:t>Kaynakça</w:t>
      </w:r>
    </w:p>
    <w:p w14:paraId="46810844" w14:textId="2FE463E3" w:rsidR="00E7785B" w:rsidRDefault="00E7785B" w:rsidP="00B1323E">
      <w:pPr>
        <w:pStyle w:val="Reference"/>
        <w:ind w:left="357" w:hanging="357"/>
      </w:pPr>
      <w:r w:rsidRPr="00037C88">
        <w:t>Bir Montaj Parçasının Derin Öğrenme ve Görüntü İşleme ile Tespiti</w:t>
      </w:r>
      <w:r>
        <w:t xml:space="preserve"> 2020</w:t>
      </w:r>
    </w:p>
    <w:p w14:paraId="185EED48" w14:textId="2E797BE4" w:rsidR="00E7785B" w:rsidRDefault="00E7785B" w:rsidP="00B1323E">
      <w:pPr>
        <w:pStyle w:val="Reference"/>
        <w:ind w:left="357" w:hanging="357"/>
      </w:pPr>
      <w:r w:rsidRPr="00853EEE">
        <w:t>Derin öğrenme yöntemlerini kullanarak görüntülerin analizi</w:t>
      </w:r>
      <w:r>
        <w:t xml:space="preserve"> 2020</w:t>
      </w:r>
    </w:p>
    <w:p w14:paraId="47EFAB94" w14:textId="77557505" w:rsidR="00E7785B" w:rsidRDefault="00E7785B" w:rsidP="00B1323E">
      <w:pPr>
        <w:pStyle w:val="Reference"/>
        <w:ind w:left="357" w:hanging="357"/>
      </w:pPr>
      <w:r w:rsidRPr="007958E2">
        <w:t xml:space="preserve">Derin Öğrenme Yöntemleri </w:t>
      </w:r>
      <w:proofErr w:type="gramStart"/>
      <w:r w:rsidRPr="007958E2">
        <w:t>İle</w:t>
      </w:r>
      <w:proofErr w:type="gramEnd"/>
      <w:r w:rsidRPr="007958E2">
        <w:t xml:space="preserve"> Şüpheli Davran</w:t>
      </w:r>
      <w:r>
        <w:t>ı</w:t>
      </w:r>
      <w:r w:rsidRPr="007958E2">
        <w:t>ş Tespiti</w:t>
      </w:r>
      <w:r>
        <w:t xml:space="preserve"> (2022)</w:t>
      </w:r>
    </w:p>
    <w:p w14:paraId="24773170" w14:textId="07F34D88" w:rsidR="00E7785B" w:rsidRDefault="00E7785B" w:rsidP="00B1323E">
      <w:pPr>
        <w:pStyle w:val="Reference"/>
        <w:ind w:left="357" w:hanging="357"/>
      </w:pPr>
      <w:r w:rsidRPr="00E7785B">
        <w:t xml:space="preserve">Derin Öğrenme ile Görüntü İşleme: </w:t>
      </w:r>
      <w:proofErr w:type="spellStart"/>
      <w:r w:rsidRPr="00E7785B">
        <w:t>Python</w:t>
      </w:r>
      <w:proofErr w:type="spellEnd"/>
      <w:r w:rsidRPr="00E7785B">
        <w:t xml:space="preserve"> </w:t>
      </w:r>
      <w:proofErr w:type="spellStart"/>
      <w:r w:rsidRPr="00E7785B">
        <w:t>OpenCV</w:t>
      </w:r>
      <w:proofErr w:type="spellEnd"/>
      <w:r w:rsidRPr="00E7785B">
        <w:t xml:space="preserve"> </w:t>
      </w:r>
      <w:proofErr w:type="spellStart"/>
      <w:r w:rsidRPr="00E7785B">
        <w:t>Keras</w:t>
      </w:r>
      <w:proofErr w:type="spellEnd"/>
      <w:r w:rsidRPr="00E7785B">
        <w:t xml:space="preserve"> (Gİ-2)</w:t>
      </w:r>
      <w:r>
        <w:t xml:space="preserve"> (UDEMY)</w:t>
      </w:r>
    </w:p>
    <w:p w14:paraId="1BF2020C" w14:textId="09BEAE63" w:rsidR="00E7785B" w:rsidRDefault="00E7785B" w:rsidP="00B1323E">
      <w:pPr>
        <w:pStyle w:val="Reference"/>
        <w:ind w:left="357" w:hanging="357"/>
      </w:pPr>
      <w:proofErr w:type="spellStart"/>
      <w:r w:rsidRPr="00E7785B">
        <w:t>Python</w:t>
      </w:r>
      <w:proofErr w:type="spellEnd"/>
      <w:r w:rsidRPr="00E7785B">
        <w:t xml:space="preserve"> </w:t>
      </w:r>
      <w:proofErr w:type="spellStart"/>
      <w:r w:rsidRPr="00E7785B">
        <w:t>OpenCV</w:t>
      </w:r>
      <w:proofErr w:type="spellEnd"/>
      <w:r w:rsidRPr="00E7785B">
        <w:t xml:space="preserve"> ile Sıfırdan Uzmanlığa Görüntü İşleme (Gİ-1)</w:t>
      </w:r>
      <w:r w:rsidRPr="00E7785B">
        <w:t xml:space="preserve"> </w:t>
      </w:r>
      <w:r>
        <w:t>(UDEMY)</w:t>
      </w:r>
    </w:p>
    <w:p w14:paraId="7334C9A1" w14:textId="396818B3" w:rsidR="00E7785B" w:rsidRDefault="00E7785B" w:rsidP="00B1323E">
      <w:pPr>
        <w:pStyle w:val="Reference"/>
        <w:ind w:left="357" w:hanging="357"/>
      </w:pPr>
      <w:proofErr w:type="spellStart"/>
      <w:r w:rsidRPr="00E7785B">
        <w:t>OpenCV</w:t>
      </w:r>
      <w:proofErr w:type="spellEnd"/>
      <w:r w:rsidRPr="00E7785B">
        <w:t xml:space="preserve"> ile Görüntü İşleme (</w:t>
      </w:r>
      <w:proofErr w:type="spellStart"/>
      <w:r w:rsidRPr="00E7785B">
        <w:t>Python</w:t>
      </w:r>
      <w:proofErr w:type="spellEnd"/>
      <w:r w:rsidRPr="00E7785B">
        <w:t>)</w:t>
      </w:r>
      <w:r w:rsidRPr="00E7785B">
        <w:t xml:space="preserve"> </w:t>
      </w:r>
      <w:r>
        <w:t>(UDEMY)</w:t>
      </w:r>
    </w:p>
    <w:p w14:paraId="7FBFB051" w14:textId="547B5272" w:rsidR="003D7664" w:rsidRPr="00B1323E" w:rsidRDefault="003D7664" w:rsidP="00B1323E">
      <w:pPr>
        <w:pStyle w:val="Reference"/>
        <w:ind w:left="357" w:hanging="357"/>
      </w:pPr>
      <w:proofErr w:type="spellStart"/>
      <w:r w:rsidRPr="003D7664">
        <w:t>Python'la</w:t>
      </w:r>
      <w:proofErr w:type="spellEnd"/>
      <w:r w:rsidRPr="003D7664">
        <w:t xml:space="preserve"> </w:t>
      </w:r>
      <w:proofErr w:type="spellStart"/>
      <w:r w:rsidRPr="003D7664">
        <w:t>OpenCv</w:t>
      </w:r>
      <w:proofErr w:type="spellEnd"/>
      <w:r w:rsidRPr="003D7664">
        <w:t xml:space="preserve"> Görüntü İşleme Kursu </w:t>
      </w:r>
      <w:r>
        <w:t>(UDEMY)</w:t>
      </w:r>
    </w:p>
    <w:sectPr w:rsidR="003D7664" w:rsidRPr="00B1323E">
      <w:footerReference w:type="even" r:id="rId26"/>
      <w:footnotePr>
        <w:numRestart w:val="eachPage"/>
      </w:footnotePr>
      <w:type w:val="continuous"/>
      <w:pgSz w:w="11907" w:h="16840" w:code="9"/>
      <w:pgMar w:top="1418" w:right="1134" w:bottom="2098" w:left="1134" w:header="0" w:footer="0" w:gutter="0"/>
      <w:cols w:num="2" w:space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E9564" w14:textId="77777777" w:rsidR="00492381" w:rsidRDefault="00492381">
      <w:r>
        <w:separator/>
      </w:r>
    </w:p>
  </w:endnote>
  <w:endnote w:type="continuationSeparator" w:id="0">
    <w:p w14:paraId="5D527EDE" w14:textId="77777777" w:rsidR="00492381" w:rsidRDefault="004923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3B8F8" w14:textId="77777777" w:rsidR="00947722" w:rsidRDefault="00947722">
    <w:pPr>
      <w:pStyle w:val="Altbilgi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2DCC090B" w14:textId="77777777" w:rsidR="00947722" w:rsidRDefault="00947722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9093" w14:textId="77777777" w:rsidR="00947722" w:rsidRDefault="00947722">
    <w:pPr>
      <w:pStyle w:val="Altbilgi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28B3433A" w14:textId="77777777" w:rsidR="00947722" w:rsidRDefault="0094772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50CFB" w14:textId="77777777" w:rsidR="00492381" w:rsidRDefault="00492381">
      <w:r>
        <w:separator/>
      </w:r>
    </w:p>
  </w:footnote>
  <w:footnote w:type="continuationSeparator" w:id="0">
    <w:p w14:paraId="7651C257" w14:textId="77777777" w:rsidR="00492381" w:rsidRDefault="004923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31A1496"/>
    <w:lvl w:ilvl="0">
      <w:start w:val="1"/>
      <w:numFmt w:val="decimal"/>
      <w:pStyle w:val="Balk1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pStyle w:val="Balk2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pStyle w:val="Balk3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Balk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Balk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Balk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Balk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Balk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Balk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3"/>
    <w:multiLevelType w:val="singleLevel"/>
    <w:tmpl w:val="C19873F6"/>
    <w:lvl w:ilvl="0">
      <w:start w:val="1"/>
      <w:numFmt w:val="bullet"/>
      <w:pStyle w:val="BodyTextN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AC3A69"/>
    <w:multiLevelType w:val="hybridMultilevel"/>
    <w:tmpl w:val="04D6C528"/>
    <w:lvl w:ilvl="0" w:tplc="2C9018AE">
      <w:start w:val="1"/>
      <w:numFmt w:val="bullet"/>
      <w:lvlText w:val=""/>
      <w:lvlJc w:val="left"/>
      <w:pPr>
        <w:tabs>
          <w:tab w:val="num" w:pos="360"/>
        </w:tabs>
        <w:ind w:left="360" w:hanging="24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F220F5"/>
    <w:multiLevelType w:val="hybridMultilevel"/>
    <w:tmpl w:val="B32296E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01A21"/>
    <w:multiLevelType w:val="hybridMultilevel"/>
    <w:tmpl w:val="2B98C9A6"/>
    <w:lvl w:ilvl="0" w:tplc="9D647B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E7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32B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0630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7E8F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A19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64C1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65C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EE24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AF1916"/>
    <w:multiLevelType w:val="hybridMultilevel"/>
    <w:tmpl w:val="146CD16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F3F39"/>
    <w:multiLevelType w:val="hybridMultilevel"/>
    <w:tmpl w:val="3BE401E6"/>
    <w:lvl w:ilvl="0" w:tplc="49303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E46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A6B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6A52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BC3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562E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660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A26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4646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E678DE"/>
    <w:multiLevelType w:val="hybridMultilevel"/>
    <w:tmpl w:val="82B4C9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37B76"/>
    <w:multiLevelType w:val="hybridMultilevel"/>
    <w:tmpl w:val="7AEE8570"/>
    <w:lvl w:ilvl="0" w:tplc="A4CE0F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18A6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FE90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46C2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EC3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78C1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9C36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096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2883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BF67515"/>
    <w:multiLevelType w:val="hybridMultilevel"/>
    <w:tmpl w:val="D0A8788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91EE7"/>
    <w:multiLevelType w:val="hybridMultilevel"/>
    <w:tmpl w:val="803E43FA"/>
    <w:lvl w:ilvl="0" w:tplc="566CF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5890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CEB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18A1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0B5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B855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103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EA1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5C2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C9B6C4E"/>
    <w:multiLevelType w:val="hybridMultilevel"/>
    <w:tmpl w:val="EA880894"/>
    <w:lvl w:ilvl="0" w:tplc="190C3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00AA7"/>
    <w:multiLevelType w:val="hybridMultilevel"/>
    <w:tmpl w:val="9E886DC4"/>
    <w:lvl w:ilvl="0" w:tplc="61BAB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047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61E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04A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30B6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AE7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6B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AA7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3662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3307B1F"/>
    <w:multiLevelType w:val="singleLevel"/>
    <w:tmpl w:val="D85E42B4"/>
    <w:lvl w:ilvl="0">
      <w:start w:val="1"/>
      <w:numFmt w:val="decimal"/>
      <w:pStyle w:val="DipnotMetni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352B014F"/>
    <w:multiLevelType w:val="hybridMultilevel"/>
    <w:tmpl w:val="B32296E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92EF1"/>
    <w:multiLevelType w:val="hybridMultilevel"/>
    <w:tmpl w:val="20141AA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9029C"/>
    <w:multiLevelType w:val="hybridMultilevel"/>
    <w:tmpl w:val="EA880894"/>
    <w:lvl w:ilvl="0" w:tplc="190C3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CB7BCC"/>
    <w:multiLevelType w:val="hybridMultilevel"/>
    <w:tmpl w:val="35B81FD8"/>
    <w:lvl w:ilvl="0" w:tplc="27B00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8D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608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28A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1CA6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06EC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9219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7ED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4CA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B9B0D89"/>
    <w:multiLevelType w:val="hybridMultilevel"/>
    <w:tmpl w:val="E750A07C"/>
    <w:lvl w:ilvl="0" w:tplc="1D9C5B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E09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E01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847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BE7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0A1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E34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A68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CC54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DFE1FEA"/>
    <w:multiLevelType w:val="hybridMultilevel"/>
    <w:tmpl w:val="737495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5275C0D"/>
    <w:multiLevelType w:val="singleLevel"/>
    <w:tmpl w:val="D838826C"/>
    <w:lvl w:ilvl="0">
      <w:start w:val="1"/>
      <w:numFmt w:val="decimal"/>
      <w:pStyle w:val="FootnoteBase"/>
      <w:lvlText w:val="[%1]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20"/>
  </w:num>
  <w:num w:numId="3">
    <w:abstractNumId w:val="13"/>
  </w:num>
  <w:num w:numId="4">
    <w:abstractNumId w:val="1"/>
  </w:num>
  <w:num w:numId="5">
    <w:abstractNumId w:val="2"/>
  </w:num>
  <w:num w:numId="6">
    <w:abstractNumId w:val="11"/>
  </w:num>
  <w:num w:numId="7">
    <w:abstractNumId w:val="3"/>
  </w:num>
  <w:num w:numId="8">
    <w:abstractNumId w:val="14"/>
  </w:num>
  <w:num w:numId="9">
    <w:abstractNumId w:val="16"/>
  </w:num>
  <w:num w:numId="10">
    <w:abstractNumId w:val="19"/>
  </w:num>
  <w:num w:numId="11">
    <w:abstractNumId w:val="9"/>
  </w:num>
  <w:num w:numId="12">
    <w:abstractNumId w:val="12"/>
  </w:num>
  <w:num w:numId="13">
    <w:abstractNumId w:val="18"/>
  </w:num>
  <w:num w:numId="14">
    <w:abstractNumId w:val="17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5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doNotUseHTMLParagraphAutoSpacing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357"/>
    <w:rsid w:val="00091F51"/>
    <w:rsid w:val="000F2A3A"/>
    <w:rsid w:val="00113D70"/>
    <w:rsid w:val="00122FC6"/>
    <w:rsid w:val="00125F61"/>
    <w:rsid w:val="0014741D"/>
    <w:rsid w:val="001564CC"/>
    <w:rsid w:val="00194626"/>
    <w:rsid w:val="001C152E"/>
    <w:rsid w:val="001F42AC"/>
    <w:rsid w:val="00201CE0"/>
    <w:rsid w:val="002030E9"/>
    <w:rsid w:val="002A0A94"/>
    <w:rsid w:val="002F2A15"/>
    <w:rsid w:val="0030032F"/>
    <w:rsid w:val="00353398"/>
    <w:rsid w:val="00360AC2"/>
    <w:rsid w:val="0039725C"/>
    <w:rsid w:val="003C1EA9"/>
    <w:rsid w:val="003D1ADF"/>
    <w:rsid w:val="003D4058"/>
    <w:rsid w:val="003D7664"/>
    <w:rsid w:val="003F5457"/>
    <w:rsid w:val="003F690F"/>
    <w:rsid w:val="004162DC"/>
    <w:rsid w:val="00492381"/>
    <w:rsid w:val="004A63D9"/>
    <w:rsid w:val="004B22BD"/>
    <w:rsid w:val="0051548A"/>
    <w:rsid w:val="00594755"/>
    <w:rsid w:val="005B619C"/>
    <w:rsid w:val="005C44D7"/>
    <w:rsid w:val="005D33AB"/>
    <w:rsid w:val="00600EF3"/>
    <w:rsid w:val="00605C97"/>
    <w:rsid w:val="006229FA"/>
    <w:rsid w:val="00635B54"/>
    <w:rsid w:val="00656C76"/>
    <w:rsid w:val="00677457"/>
    <w:rsid w:val="00680149"/>
    <w:rsid w:val="006E7A23"/>
    <w:rsid w:val="007C0C2F"/>
    <w:rsid w:val="007D5F8A"/>
    <w:rsid w:val="00803F2F"/>
    <w:rsid w:val="00830705"/>
    <w:rsid w:val="00842357"/>
    <w:rsid w:val="00863B69"/>
    <w:rsid w:val="00870A9C"/>
    <w:rsid w:val="008821AB"/>
    <w:rsid w:val="0088584A"/>
    <w:rsid w:val="008A1B4B"/>
    <w:rsid w:val="008C2386"/>
    <w:rsid w:val="008F6598"/>
    <w:rsid w:val="00947722"/>
    <w:rsid w:val="00981A78"/>
    <w:rsid w:val="009C58D6"/>
    <w:rsid w:val="009D0CD7"/>
    <w:rsid w:val="009D4B7E"/>
    <w:rsid w:val="00A06D8F"/>
    <w:rsid w:val="00A0756A"/>
    <w:rsid w:val="00A171B2"/>
    <w:rsid w:val="00A2723D"/>
    <w:rsid w:val="00AA6639"/>
    <w:rsid w:val="00AF6517"/>
    <w:rsid w:val="00B0039C"/>
    <w:rsid w:val="00B0484F"/>
    <w:rsid w:val="00B1323E"/>
    <w:rsid w:val="00B16F18"/>
    <w:rsid w:val="00B435BD"/>
    <w:rsid w:val="00B82DCA"/>
    <w:rsid w:val="00B844B3"/>
    <w:rsid w:val="00B97534"/>
    <w:rsid w:val="00BA252E"/>
    <w:rsid w:val="00BE03E7"/>
    <w:rsid w:val="00C4127E"/>
    <w:rsid w:val="00D01AAE"/>
    <w:rsid w:val="00D46DB7"/>
    <w:rsid w:val="00D61C56"/>
    <w:rsid w:val="00D84537"/>
    <w:rsid w:val="00DC4316"/>
    <w:rsid w:val="00DD5487"/>
    <w:rsid w:val="00E13E4C"/>
    <w:rsid w:val="00E45CE2"/>
    <w:rsid w:val="00E7785B"/>
    <w:rsid w:val="00E94D86"/>
    <w:rsid w:val="00EA0AD9"/>
    <w:rsid w:val="00EA4056"/>
    <w:rsid w:val="00EF2938"/>
    <w:rsid w:val="00F15F44"/>
    <w:rsid w:val="00F3413D"/>
    <w:rsid w:val="00F936DB"/>
    <w:rsid w:val="00FB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F96B43"/>
  <w15:chartTrackingRefBased/>
  <w15:docId w15:val="{38A3BE80-1620-41DE-B72D-05F8921E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lang w:eastAsia="en-US"/>
    </w:rPr>
  </w:style>
  <w:style w:type="paragraph" w:styleId="Balk1">
    <w:name w:val="heading 1"/>
    <w:basedOn w:val="Normal"/>
    <w:next w:val="Normal"/>
    <w:qFormat/>
    <w:pPr>
      <w:keepNext/>
      <w:numPr>
        <w:numId w:val="1"/>
      </w:numPr>
      <w:spacing w:before="180" w:after="120"/>
      <w:jc w:val="center"/>
      <w:outlineLvl w:val="0"/>
    </w:pPr>
    <w:rPr>
      <w:b/>
      <w:bCs/>
      <w:sz w:val="22"/>
      <w:szCs w:val="22"/>
    </w:rPr>
  </w:style>
  <w:style w:type="paragraph" w:styleId="Balk2">
    <w:name w:val="heading 2"/>
    <w:basedOn w:val="Normal"/>
    <w:next w:val="Normal"/>
    <w:qFormat/>
    <w:pPr>
      <w:keepNext/>
      <w:numPr>
        <w:ilvl w:val="1"/>
        <w:numId w:val="1"/>
      </w:numPr>
      <w:spacing w:before="180" w:after="120"/>
      <w:outlineLvl w:val="1"/>
    </w:pPr>
    <w:rPr>
      <w:b/>
      <w:bCs/>
      <w:sz w:val="18"/>
      <w:szCs w:val="18"/>
    </w:rPr>
  </w:style>
  <w:style w:type="paragraph" w:styleId="Balk3">
    <w:name w:val="heading 3"/>
    <w:basedOn w:val="Normal"/>
    <w:next w:val="Normal"/>
    <w:qFormat/>
    <w:pPr>
      <w:keepNext/>
      <w:numPr>
        <w:ilvl w:val="2"/>
        <w:numId w:val="1"/>
      </w:numPr>
      <w:spacing w:before="180" w:after="120"/>
      <w:outlineLvl w:val="2"/>
    </w:pPr>
    <w:rPr>
      <w:i/>
      <w:iCs/>
      <w:sz w:val="18"/>
      <w:szCs w:val="18"/>
    </w:rPr>
  </w:style>
  <w:style w:type="paragraph" w:styleId="Balk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18"/>
      <w:szCs w:val="18"/>
    </w:rPr>
  </w:style>
  <w:style w:type="paragraph" w:styleId="Balk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Balk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Balk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Balk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Balk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</w:rPr>
  </w:style>
  <w:style w:type="character" w:default="1" w:styleId="VarsaylanParagrafYazTipi">
    <w:name w:val="Default Paragraph Font"/>
    <w:semiHidden/>
  </w:style>
  <w:style w:type="table" w:default="1" w:styleId="NormalTablo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semiHidden/>
  </w:style>
  <w:style w:type="paragraph" w:styleId="AklamaMetni">
    <w:name w:val="annotation text"/>
    <w:basedOn w:val="Normal"/>
    <w:semiHidden/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  <w:szCs w:val="18"/>
    </w:rPr>
  </w:style>
  <w:style w:type="paragraph" w:styleId="ResimYazs">
    <w:name w:val="caption"/>
    <w:basedOn w:val="Normal"/>
    <w:next w:val="Normal"/>
    <w:qFormat/>
    <w:pPr>
      <w:spacing w:before="120" w:after="240"/>
      <w:ind w:left="289" w:right="289"/>
    </w:pPr>
    <w:rPr>
      <w:i/>
      <w:iCs/>
      <w:sz w:val="18"/>
      <w:szCs w:val="18"/>
    </w:rPr>
  </w:style>
  <w:style w:type="paragraph" w:customStyle="1" w:styleId="Picture">
    <w:name w:val="Picture"/>
    <w:basedOn w:val="Normal"/>
    <w:next w:val="ResimYazs"/>
    <w:pPr>
      <w:keepNext/>
      <w:spacing w:before="200" w:after="60"/>
      <w:ind w:right="43"/>
      <w:jc w:val="center"/>
    </w:pPr>
    <w:rPr>
      <w:sz w:val="18"/>
      <w:szCs w:val="18"/>
    </w:rPr>
  </w:style>
  <w:style w:type="paragraph" w:customStyle="1" w:styleId="URL">
    <w:name w:val="URL"/>
    <w:basedOn w:val="Normal"/>
    <w:rPr>
      <w:rFonts w:ascii="Courier" w:hAnsi="Courier"/>
      <w:lang w:val="en-GB"/>
    </w:rPr>
  </w:style>
  <w:style w:type="character" w:styleId="SonnotBavurusu">
    <w:name w:val="Sonnot Başvurusu"/>
    <w:basedOn w:val="VarsaylanParagrafYazTipi"/>
    <w:semiHidden/>
    <w:rPr>
      <w:vertAlign w:val="superscript"/>
    </w:rPr>
  </w:style>
  <w:style w:type="paragraph" w:styleId="Altbilgi">
    <w:name w:val="Altbilgi"/>
    <w:basedOn w:val="Normal"/>
    <w:pPr>
      <w:tabs>
        <w:tab w:val="center" w:pos="4320"/>
        <w:tab w:val="right" w:pos="8640"/>
      </w:tabs>
    </w:pPr>
  </w:style>
  <w:style w:type="paragraph" w:styleId="DipnotMetni">
    <w:name w:val="footnote text"/>
    <w:basedOn w:val="Normal"/>
    <w:semiHidden/>
  </w:style>
  <w:style w:type="character" w:styleId="DipnotBavurusu">
    <w:name w:val="footnote reference"/>
    <w:basedOn w:val="VarsaylanParagrafYazTipi"/>
    <w:semiHidden/>
    <w:rPr>
      <w:vertAlign w:val="superscript"/>
    </w:rPr>
  </w:style>
  <w:style w:type="paragraph" w:styleId="MakroMetni">
    <w:name w:val="macro"/>
    <w:basedOn w:val="Normal"/>
    <w:semiHidden/>
    <w:pPr>
      <w:spacing w:after="120"/>
      <w:ind w:right="45"/>
    </w:pPr>
    <w:rPr>
      <w:rFonts w:ascii="Courier New" w:hAnsi="Courier New" w:cs="Courier New"/>
      <w:sz w:val="18"/>
      <w:szCs w:val="18"/>
    </w:rPr>
  </w:style>
  <w:style w:type="character" w:customStyle="1" w:styleId="Superscript">
    <w:name w:val="Superscript"/>
    <w:rPr>
      <w:vertAlign w:val="superscript"/>
    </w:rPr>
  </w:style>
  <w:style w:type="paragraph" w:customStyle="1" w:styleId="Author">
    <w:name w:val="Author"/>
    <w:basedOn w:val="Normal"/>
    <w:next w:val="Normal"/>
    <w:pPr>
      <w:spacing w:before="220" w:after="220"/>
      <w:jc w:val="center"/>
    </w:pPr>
    <w:rPr>
      <w:i/>
      <w:iCs/>
      <w:sz w:val="24"/>
      <w:szCs w:val="24"/>
    </w:rPr>
  </w:style>
  <w:style w:type="paragraph" w:customStyle="1" w:styleId="HeadingBase">
    <w:name w:val="Heading Base"/>
    <w:basedOn w:val="Normal"/>
    <w:next w:val="Normal"/>
    <w:pPr>
      <w:keepNext/>
      <w:keepLines/>
      <w:spacing w:before="240" w:after="120"/>
    </w:pPr>
    <w:rPr>
      <w:rFonts w:ascii="Arial" w:hAnsi="Arial" w:cs="Arial"/>
      <w:b/>
      <w:bCs/>
      <w:kern w:val="28"/>
      <w:sz w:val="36"/>
      <w:szCs w:val="36"/>
    </w:rPr>
  </w:style>
  <w:style w:type="paragraph" w:styleId="GvdeMetniGirintisi">
    <w:name w:val="Body Text Indent"/>
    <w:basedOn w:val="Normal"/>
    <w:pPr>
      <w:numPr>
        <w:numId w:val="4"/>
      </w:numPr>
      <w:spacing w:after="120"/>
      <w:ind w:left="362" w:right="45" w:hanging="181"/>
    </w:pPr>
    <w:rPr>
      <w:sz w:val="18"/>
      <w:szCs w:val="18"/>
    </w:rPr>
  </w:style>
  <w:style w:type="paragraph" w:customStyle="1" w:styleId="BodyTextKeep">
    <w:name w:val="Body Text Keep"/>
    <w:basedOn w:val="Normal"/>
    <w:pPr>
      <w:keepNext/>
      <w:ind w:right="45"/>
    </w:pPr>
    <w:rPr>
      <w:sz w:val="18"/>
      <w:szCs w:val="18"/>
    </w:rPr>
  </w:style>
  <w:style w:type="character" w:styleId="Vurgu">
    <w:name w:val="Emphasis"/>
    <w:basedOn w:val="VarsaylanParagrafYazTipi"/>
    <w:qFormat/>
    <w:rPr>
      <w:i/>
      <w:iCs/>
    </w:rPr>
  </w:style>
  <w:style w:type="paragraph" w:customStyle="1" w:styleId="Address">
    <w:name w:val="Address"/>
    <w:basedOn w:val="Normal"/>
    <w:pPr>
      <w:keepLines/>
      <w:ind w:right="4320"/>
    </w:pPr>
    <w:rPr>
      <w:sz w:val="18"/>
      <w:szCs w:val="18"/>
    </w:rPr>
  </w:style>
  <w:style w:type="character" w:styleId="AklamaBavurusu">
    <w:name w:val="annotation reference"/>
    <w:basedOn w:val="VarsaylanParagrafYazTipi"/>
    <w:semiHidden/>
    <w:rPr>
      <w:sz w:val="16"/>
      <w:szCs w:val="16"/>
    </w:rPr>
  </w:style>
  <w:style w:type="paragraph" w:customStyle="1" w:styleId="Reference">
    <w:name w:val="Reference"/>
    <w:basedOn w:val="Normal"/>
    <w:pPr>
      <w:numPr>
        <w:numId w:val="2"/>
      </w:numPr>
    </w:pPr>
    <w:rPr>
      <w:sz w:val="18"/>
      <w:szCs w:val="18"/>
    </w:rPr>
  </w:style>
  <w:style w:type="paragraph" w:customStyle="1" w:styleId="Equation">
    <w:name w:val="Equation"/>
    <w:basedOn w:val="Normal"/>
    <w:pPr>
      <w:tabs>
        <w:tab w:val="left" w:pos="567"/>
        <w:tab w:val="right" w:pos="4678"/>
      </w:tabs>
      <w:spacing w:before="120" w:after="120"/>
      <w:jc w:val="left"/>
    </w:pPr>
    <w:rPr>
      <w:sz w:val="18"/>
      <w:szCs w:val="18"/>
    </w:rPr>
  </w:style>
  <w:style w:type="paragraph" w:customStyle="1" w:styleId="Title1">
    <w:name w:val="Title1"/>
    <w:basedOn w:val="Normal"/>
    <w:next w:val="Author"/>
    <w:pPr>
      <w:spacing w:before="100"/>
      <w:ind w:left="1134" w:right="720"/>
      <w:jc w:val="center"/>
    </w:pPr>
    <w:rPr>
      <w:b/>
      <w:bCs/>
      <w:sz w:val="28"/>
      <w:szCs w:val="28"/>
    </w:rPr>
  </w:style>
  <w:style w:type="paragraph" w:customStyle="1" w:styleId="Item">
    <w:name w:val="Item"/>
    <w:basedOn w:val="Normal"/>
    <w:pPr>
      <w:ind w:left="360" w:right="288" w:hanging="360"/>
    </w:pPr>
    <w:rPr>
      <w:sz w:val="18"/>
      <w:szCs w:val="18"/>
    </w:rPr>
  </w:style>
  <w:style w:type="paragraph" w:customStyle="1" w:styleId="Abstract">
    <w:name w:val="Abstract"/>
    <w:basedOn w:val="Normal"/>
    <w:next w:val="Normal"/>
    <w:pPr>
      <w:ind w:right="45"/>
    </w:pPr>
    <w:rPr>
      <w:sz w:val="18"/>
      <w:szCs w:val="18"/>
    </w:rPr>
  </w:style>
  <w:style w:type="paragraph" w:customStyle="1" w:styleId="NumItem">
    <w:name w:val="NumItem"/>
    <w:basedOn w:val="Normal"/>
    <w:pPr>
      <w:numPr>
        <w:numId w:val="3"/>
      </w:numPr>
      <w:ind w:right="288"/>
    </w:pPr>
    <w:rPr>
      <w:sz w:val="18"/>
      <w:szCs w:val="18"/>
    </w:rPr>
  </w:style>
  <w:style w:type="paragraph" w:customStyle="1" w:styleId="Affiliation">
    <w:name w:val="Affiliation"/>
    <w:basedOn w:val="Normal"/>
    <w:pPr>
      <w:jc w:val="center"/>
    </w:pPr>
    <w:rPr>
      <w:sz w:val="24"/>
      <w:szCs w:val="24"/>
    </w:rPr>
  </w:style>
  <w:style w:type="paragraph" w:customStyle="1" w:styleId="AbstractHeading">
    <w:name w:val="AbstractHeading"/>
    <w:basedOn w:val="Abstract"/>
    <w:pPr>
      <w:spacing w:before="80" w:after="120"/>
      <w:jc w:val="center"/>
    </w:pPr>
    <w:rPr>
      <w:b/>
      <w:bCs/>
      <w:sz w:val="22"/>
      <w:szCs w:val="22"/>
    </w:rPr>
  </w:style>
  <w:style w:type="paragraph" w:customStyle="1" w:styleId="BodyTextNext">
    <w:name w:val="Body Text Next"/>
    <w:basedOn w:val="Normal"/>
    <w:pPr>
      <w:ind w:right="45" w:firstLine="284"/>
    </w:pPr>
    <w:rPr>
      <w:sz w:val="18"/>
      <w:szCs w:val="18"/>
    </w:rPr>
  </w:style>
  <w:style w:type="paragraph" w:styleId="stbilgi">
    <w:name w:val="Üstbilgi"/>
    <w:basedOn w:val="Normal"/>
    <w:pPr>
      <w:tabs>
        <w:tab w:val="center" w:pos="4153"/>
        <w:tab w:val="right" w:pos="8306"/>
      </w:tabs>
    </w:pPr>
  </w:style>
  <w:style w:type="character" w:styleId="Kpr">
    <w:name w:val="Hyperlink"/>
    <w:basedOn w:val="VarsaylanParagrafYazTipi"/>
    <w:rPr>
      <w:color w:val="0000FF"/>
      <w:u w:val="single"/>
    </w:rPr>
  </w:style>
  <w:style w:type="paragraph" w:customStyle="1" w:styleId="Tablecaption">
    <w:name w:val="Table caption"/>
    <w:basedOn w:val="ResimYazs"/>
    <w:pPr>
      <w:spacing w:before="220" w:after="180"/>
      <w:jc w:val="center"/>
    </w:pPr>
    <w:rPr>
      <w:i w:val="0"/>
      <w:iCs w:val="0"/>
    </w:rPr>
  </w:style>
  <w:style w:type="character" w:styleId="zlenenKpr">
    <w:name w:val="FollowedHyperlink"/>
    <w:basedOn w:val="VarsaylanParagrafYazTipi"/>
    <w:rPr>
      <w:color w:val="800080"/>
      <w:u w:val="single"/>
    </w:rPr>
  </w:style>
  <w:style w:type="paragraph" w:styleId="BalonMetni">
    <w:name w:val="Balloon Text"/>
    <w:basedOn w:val="Normal"/>
    <w:semiHidden/>
    <w:rsid w:val="009D0CD7"/>
    <w:rPr>
      <w:rFonts w:ascii="Tahoma" w:hAnsi="Tahoma" w:cs="Tahoma"/>
      <w:sz w:val="16"/>
      <w:szCs w:val="16"/>
    </w:rPr>
  </w:style>
  <w:style w:type="paragraph" w:customStyle="1" w:styleId="Figurecaption">
    <w:name w:val="Figure caption"/>
    <w:basedOn w:val="Tablecaption"/>
    <w:rPr>
      <w:i/>
      <w:iCs/>
    </w:rPr>
  </w:style>
  <w:style w:type="table" w:styleId="TabloKlavuzu">
    <w:name w:val="Table Grid"/>
    <w:basedOn w:val="NormalTablo"/>
    <w:rsid w:val="0019462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ralkYok">
    <w:name w:val="No Spacing"/>
    <w:uiPriority w:val="1"/>
    <w:qFormat/>
    <w:rsid w:val="00830705"/>
    <w:pPr>
      <w:jc w:val="both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6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09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4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5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4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8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82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30936">
          <w:marLeft w:val="72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7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2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1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0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9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2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6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96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2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7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3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7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%20Documents\Part-Time\tmpl_97_turkce.do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tmpl_97_turkce.dot</Template>
  <TotalTime>15</TotalTime>
  <Pages>4</Pages>
  <Words>735</Words>
  <Characters>4190</Characters>
  <Application>Microsoft Office Word</Application>
  <DocSecurity>0</DocSecurity>
  <Lines>34</Lines>
  <Paragraphs>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Şablon</vt:lpstr>
      <vt:lpstr>Title</vt:lpstr>
    </vt:vector>
  </TitlesOfParts>
  <Company>Gateway 2000</Company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Şablon</dc:title>
  <dc:subject/>
  <dc:creator>BAŞARIM09</dc:creator>
  <cp:keywords/>
  <cp:lastModifiedBy>abdullah yuksel</cp:lastModifiedBy>
  <cp:revision>9</cp:revision>
  <cp:lastPrinted>2007-11-28T14:58:00Z</cp:lastPrinted>
  <dcterms:created xsi:type="dcterms:W3CDTF">2022-12-21T22:30:00Z</dcterms:created>
  <dcterms:modified xsi:type="dcterms:W3CDTF">2022-12-21T22:43:00Z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-248884226</vt:i4>
  </property>
  <property fmtid="{D5CDD505-2E9C-101B-9397-08002B2CF9AE}" pid="3" name="_EmailSubject">
    <vt:lpwstr>turkcelestirilmis dosya</vt:lpwstr>
  </property>
  <property fmtid="{D5CDD505-2E9C-101B-9397-08002B2CF9AE}" pid="4" name="_AuthorEmail">
    <vt:lpwstr>fofli@ku.edu.tr</vt:lpwstr>
  </property>
  <property fmtid="{D5CDD505-2E9C-101B-9397-08002B2CF9AE}" pid="5" name="_AuthorEmailDisplayName">
    <vt:lpwstr>~gargani~ Ferda Ofli</vt:lpwstr>
  </property>
  <property fmtid="{D5CDD505-2E9C-101B-9397-08002B2CF9AE}" pid="6" name="_ReviewingToolsShownOnce">
    <vt:lpwstr/>
  </property>
</Properties>
</file>